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CBC45" w14:textId="59027265" w:rsidR="00767E4B" w:rsidRDefault="00767E4B" w:rsidP="00767E4B">
      <w:pPr>
        <w:rPr>
          <w:rFonts w:hint="eastAsia"/>
          <w:b/>
          <w:bCs/>
          <w:sz w:val="28"/>
          <w:szCs w:val="28"/>
        </w:rPr>
      </w:pPr>
      <w:r w:rsidRPr="00325B4C">
        <w:rPr>
          <w:rFonts w:hint="eastAsia"/>
          <w:b/>
          <w:bCs/>
          <w:sz w:val="28"/>
          <w:szCs w:val="28"/>
        </w:rPr>
        <w:t xml:space="preserve">- </w:t>
      </w:r>
      <w:r>
        <w:rPr>
          <w:rFonts w:hint="eastAsia"/>
          <w:b/>
          <w:bCs/>
          <w:sz w:val="28"/>
          <w:szCs w:val="28"/>
        </w:rPr>
        <w:t>고찰</w:t>
      </w:r>
      <w:r>
        <w:rPr>
          <w:rFonts w:hint="eastAsia"/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문제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해결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과정</w:t>
      </w:r>
      <w:r>
        <w:rPr>
          <w:rFonts w:hint="eastAsia"/>
          <w:b/>
          <w:bCs/>
          <w:sz w:val="28"/>
          <w:szCs w:val="28"/>
        </w:rPr>
        <w:t>)</w:t>
      </w:r>
    </w:p>
    <w:p w14:paraId="511F6B72" w14:textId="77777777" w:rsidR="00767E4B" w:rsidRPr="00D07F42" w:rsidRDefault="00767E4B" w:rsidP="00767E4B">
      <w:pPr>
        <w:rPr>
          <w:b/>
        </w:rPr>
      </w:pPr>
      <w:r w:rsidRPr="00D07F42">
        <w:rPr>
          <w:rFonts w:hint="eastAsia"/>
          <w:b/>
        </w:rPr>
        <w:t>고찰</w:t>
      </w:r>
      <w:r w:rsidRPr="00D07F42">
        <w:rPr>
          <w:rFonts w:hint="eastAsia"/>
          <w:b/>
        </w:rPr>
        <w:t xml:space="preserve"> 1. </w:t>
      </w:r>
      <w:r w:rsidRPr="00D07F42">
        <w:rPr>
          <w:rFonts w:hint="eastAsia"/>
          <w:b/>
        </w:rPr>
        <w:t>어떻게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설계할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것인가</w:t>
      </w:r>
      <w:r w:rsidRPr="00D07F42">
        <w:rPr>
          <w:rFonts w:hint="eastAsia"/>
          <w:b/>
        </w:rPr>
        <w:t>?</w:t>
      </w:r>
    </w:p>
    <w:p w14:paraId="3D69E016" w14:textId="77777777" w:rsidR="00767E4B" w:rsidRDefault="00767E4B" w:rsidP="00767E4B">
      <w:pPr>
        <w:jc w:val="center"/>
      </w:pPr>
      <w:r w:rsidRPr="00150A76">
        <w:rPr>
          <w:noProof/>
        </w:rPr>
        <w:drawing>
          <wp:inline distT="0" distB="0" distL="0" distR="0" wp14:anchorId="0FCDBD54" wp14:editId="1007932E">
            <wp:extent cx="4753787" cy="2695699"/>
            <wp:effectExtent l="0" t="0" r="8890" b="9525"/>
            <wp:docPr id="1552573192" name="그림 1552573192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73192" name="그림 1552573192" descr="도표, 텍스트, 평면도, 기술 도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353" cy="26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8682" w14:textId="77777777" w:rsidR="00767E4B" w:rsidRDefault="00767E4B" w:rsidP="00767E4B">
      <w:pPr>
        <w:ind w:firstLineChars="100" w:firstLine="200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 w:rsidRPr="00D07F42">
        <w:rPr>
          <w:rFonts w:hint="eastAsia"/>
          <w:b/>
        </w:rPr>
        <w:t>“철저한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모듈화와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엄격한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객체지향적</w:t>
      </w:r>
      <w:r w:rsidRPr="00D07F42">
        <w:rPr>
          <w:rFonts w:hint="eastAsia"/>
          <w:b/>
        </w:rPr>
        <w:t xml:space="preserve"> </w:t>
      </w:r>
      <w:proofErr w:type="spellStart"/>
      <w:r w:rsidRPr="00D07F42">
        <w:rPr>
          <w:rFonts w:hint="eastAsia"/>
          <w:b/>
        </w:rPr>
        <w:t>설계”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지향한다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그림만</w:t>
      </w:r>
      <w:r>
        <w:rPr>
          <w:rFonts w:hint="eastAsia"/>
        </w:rPr>
        <w:t xml:space="preserve"> </w:t>
      </w:r>
      <w:r>
        <w:rPr>
          <w:rFonts w:hint="eastAsia"/>
        </w:rPr>
        <w:t>봐도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 MPU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세션을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모듈화하여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좋고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모듈의</w:t>
      </w:r>
      <w:r>
        <w:rPr>
          <w:rFonts w:hint="eastAsia"/>
        </w:rPr>
        <w:t xml:space="preserve"> </w:t>
      </w:r>
      <w:r>
        <w:rPr>
          <w:rFonts w:hint="eastAsia"/>
        </w:rPr>
        <w:t>역할이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r>
        <w:rPr>
          <w:rFonts w:hint="eastAsia"/>
        </w:rPr>
        <w:t>구분된다는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, </w:t>
      </w:r>
      <w:r>
        <w:rPr>
          <w:rFonts w:hint="eastAsia"/>
        </w:rPr>
        <w:t>객체지향</w:t>
      </w:r>
      <w:r>
        <w:rPr>
          <w:rFonts w:hint="eastAsia"/>
        </w:rPr>
        <w:t xml:space="preserve"> </w:t>
      </w:r>
      <w:r>
        <w:rPr>
          <w:rFonts w:hint="eastAsia"/>
        </w:rPr>
        <w:t>설계의</w:t>
      </w:r>
      <w:r>
        <w:rPr>
          <w:rFonts w:hint="eastAsia"/>
        </w:rPr>
        <w:t xml:space="preserve"> </w:t>
      </w:r>
      <w:r>
        <w:rPr>
          <w:rFonts w:hint="eastAsia"/>
        </w:rPr>
        <w:t>이점이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rPr>
          <w:rFonts w:hint="eastAsia"/>
        </w:rPr>
        <w:t xml:space="preserve"> </w:t>
      </w:r>
      <w:r>
        <w:rPr>
          <w:rFonts w:hint="eastAsia"/>
        </w:rPr>
        <w:t>것이라</w:t>
      </w:r>
      <w:r>
        <w:rPr>
          <w:rFonts w:hint="eastAsia"/>
        </w:rPr>
        <w:t xml:space="preserve"> </w:t>
      </w:r>
      <w:r>
        <w:rPr>
          <w:rFonts w:hint="eastAsia"/>
        </w:rPr>
        <w:t>생각했기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중간고사</w:t>
      </w:r>
      <w:r>
        <w:rPr>
          <w:rFonts w:hint="eastAsia"/>
        </w:rPr>
        <w:t xml:space="preserve"> </w:t>
      </w:r>
      <w:r>
        <w:rPr>
          <w:rFonts w:hint="eastAsia"/>
        </w:rPr>
        <w:t>코딩</w:t>
      </w:r>
      <w:r>
        <w:rPr>
          <w:rFonts w:hint="eastAsia"/>
        </w:rPr>
        <w:t xml:space="preserve"> </w:t>
      </w:r>
      <w:r>
        <w:rPr>
          <w:rFonts w:hint="eastAsia"/>
        </w:rPr>
        <w:t>과제에서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객체지향</w:t>
      </w:r>
      <w:r>
        <w:rPr>
          <w:rFonts w:hint="eastAsia"/>
        </w:rPr>
        <w:t xml:space="preserve"> </w:t>
      </w:r>
      <w:r>
        <w:rPr>
          <w:rFonts w:hint="eastAsia"/>
        </w:rPr>
        <w:t>철학을</w:t>
      </w:r>
      <w:r>
        <w:rPr>
          <w:rFonts w:hint="eastAsia"/>
        </w:rPr>
        <w:t xml:space="preserve"> </w:t>
      </w:r>
      <w:r>
        <w:rPr>
          <w:rFonts w:hint="eastAsia"/>
        </w:rPr>
        <w:t>조금씩</w:t>
      </w:r>
      <w:r>
        <w:rPr>
          <w:rFonts w:hint="eastAsia"/>
        </w:rPr>
        <w:t xml:space="preserve"> </w:t>
      </w:r>
      <w:r>
        <w:rPr>
          <w:rFonts w:hint="eastAsia"/>
        </w:rPr>
        <w:t>위배했다가</w:t>
      </w:r>
      <w:r>
        <w:rPr>
          <w:rFonts w:hint="eastAsia"/>
        </w:rPr>
        <w:t xml:space="preserve">, </w:t>
      </w:r>
      <w:r>
        <w:rPr>
          <w:rFonts w:hint="eastAsia"/>
        </w:rPr>
        <w:t>후반에</w:t>
      </w:r>
      <w:r>
        <w:rPr>
          <w:rFonts w:hint="eastAsia"/>
        </w:rPr>
        <w:t xml:space="preserve"> </w:t>
      </w:r>
      <w:r>
        <w:rPr>
          <w:rFonts w:hint="eastAsia"/>
        </w:rPr>
        <w:t>걷잡을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꼬여</w:t>
      </w:r>
      <w:r>
        <w:rPr>
          <w:rFonts w:hint="eastAsia"/>
        </w:rPr>
        <w:t xml:space="preserve"> </w:t>
      </w:r>
      <w:r>
        <w:rPr>
          <w:rFonts w:hint="eastAsia"/>
        </w:rPr>
        <w:t>고생했던</w:t>
      </w:r>
      <w:r>
        <w:rPr>
          <w:rFonts w:hint="eastAsia"/>
        </w:rPr>
        <w:t xml:space="preserve"> </w:t>
      </w:r>
      <w:r>
        <w:rPr>
          <w:rFonts w:hint="eastAsia"/>
        </w:rPr>
        <w:t>경험에서</w:t>
      </w:r>
      <w:r>
        <w:rPr>
          <w:rFonts w:hint="eastAsia"/>
        </w:rPr>
        <w:t xml:space="preserve"> </w:t>
      </w:r>
      <w:r>
        <w:rPr>
          <w:rFonts w:hint="eastAsia"/>
        </w:rPr>
        <w:t>비롯된</w:t>
      </w:r>
      <w:r>
        <w:rPr>
          <w:rFonts w:hint="eastAsia"/>
        </w:rPr>
        <w:t xml:space="preserve"> </w:t>
      </w:r>
      <w:r>
        <w:rPr>
          <w:rFonts w:hint="eastAsia"/>
        </w:rPr>
        <w:t>생각이기도</w:t>
      </w:r>
      <w:r>
        <w:rPr>
          <w:rFonts w:hint="eastAsia"/>
        </w:rPr>
        <w:t xml:space="preserve"> </w:t>
      </w:r>
      <w:r>
        <w:rPr>
          <w:rFonts w:hint="eastAsia"/>
        </w:rPr>
        <w:t>하다</w:t>
      </w:r>
      <w:r>
        <w:rPr>
          <w:rFonts w:hint="eastAsia"/>
        </w:rPr>
        <w:t xml:space="preserve">. </w:t>
      </w:r>
    </w:p>
    <w:p w14:paraId="5822ECE3" w14:textId="77777777" w:rsidR="00767E4B" w:rsidRDefault="00767E4B" w:rsidP="00767E4B">
      <w:r>
        <w:rPr>
          <w:rFonts w:hint="eastAsia"/>
        </w:rPr>
        <w:t xml:space="preserve"> </w:t>
      </w:r>
      <w:r>
        <w:rPr>
          <w:rFonts w:hint="eastAsia"/>
        </w:rPr>
        <w:t>객체지향적</w:t>
      </w:r>
      <w:r>
        <w:rPr>
          <w:rFonts w:hint="eastAsia"/>
        </w:rPr>
        <w:t xml:space="preserve"> </w:t>
      </w:r>
      <w:r>
        <w:rPr>
          <w:rFonts w:hint="eastAsia"/>
        </w:rPr>
        <w:t>설계에서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지켜야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EE69B21" w14:textId="77777777" w:rsidR="00767E4B" w:rsidRDefault="00767E4B" w:rsidP="00767E4B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>Reg</w:t>
      </w:r>
      <w:r>
        <w:rPr>
          <w:rFonts w:hint="eastAsia"/>
        </w:rPr>
        <w:t>와</w:t>
      </w:r>
      <w:r>
        <w:rPr>
          <w:rFonts w:hint="eastAsia"/>
        </w:rPr>
        <w:t xml:space="preserve"> ALU, MUX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스펙대로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rPr>
          <w:rFonts w:hint="eastAsia"/>
        </w:rPr>
        <w:t>본래</w:t>
      </w:r>
      <w:r>
        <w:rPr>
          <w:rFonts w:hint="eastAsia"/>
        </w:rPr>
        <w:t xml:space="preserve"> </w:t>
      </w:r>
      <w:r>
        <w:rPr>
          <w:rFonts w:hint="eastAsia"/>
        </w:rPr>
        <w:t>자체의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모듈일</w:t>
      </w:r>
      <w:r>
        <w:rPr>
          <w:rFonts w:hint="eastAsia"/>
        </w:rPr>
        <w:t xml:space="preserve"> </w:t>
      </w:r>
      <w:r>
        <w:rPr>
          <w:rFonts w:hint="eastAsia"/>
        </w:rPr>
        <w:t>뿐</w:t>
      </w:r>
      <w:r>
        <w:rPr>
          <w:rFonts w:hint="eastAsia"/>
        </w:rPr>
        <w:t xml:space="preserve">, </w:t>
      </w:r>
      <w:r w:rsidRPr="00D07F42">
        <w:rPr>
          <w:rFonts w:hint="eastAsia"/>
          <w:b/>
        </w:rPr>
        <w:t>자기가</w:t>
      </w:r>
      <w:r w:rsidRPr="00D07F42">
        <w:rPr>
          <w:rFonts w:hint="eastAsia"/>
          <w:b/>
        </w:rPr>
        <w:t xml:space="preserve"> MPU</w:t>
      </w:r>
      <w:r w:rsidRPr="00D07F42">
        <w:rPr>
          <w:rFonts w:hint="eastAsia"/>
          <w:b/>
        </w:rPr>
        <w:t>에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들어가는지조차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몰라야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한다</w:t>
      </w:r>
      <w:r>
        <w:rPr>
          <w:rFonts w:hint="eastAsia"/>
        </w:rPr>
        <w:t>(</w:t>
      </w:r>
      <w:r>
        <w:rPr>
          <w:rFonts w:hint="eastAsia"/>
        </w:rPr>
        <w:t>변수명과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외적인</w:t>
      </w:r>
      <w:r>
        <w:rPr>
          <w:rFonts w:hint="eastAsia"/>
        </w:rPr>
        <w:t xml:space="preserve"> </w:t>
      </w:r>
      <w:r>
        <w:rPr>
          <w:rFonts w:hint="eastAsia"/>
        </w:rPr>
        <w:t>요소는</w:t>
      </w:r>
      <w:r>
        <w:rPr>
          <w:rFonts w:hint="eastAsia"/>
        </w:rPr>
        <w:t xml:space="preserve"> </w:t>
      </w:r>
      <w:r>
        <w:rPr>
          <w:rFonts w:hint="eastAsia"/>
        </w:rPr>
        <w:t>예외</w:t>
      </w:r>
      <w:r>
        <w:rPr>
          <w:rFonts w:hint="eastAsia"/>
        </w:rPr>
        <w:t xml:space="preserve">). </w:t>
      </w:r>
      <w:r>
        <w:rPr>
          <w:rFonts w:hint="eastAsia"/>
        </w:rPr>
        <w:t>즉</w:t>
      </w:r>
      <w:r>
        <w:rPr>
          <w:rFonts w:hint="eastAsia"/>
        </w:rPr>
        <w:t xml:space="preserve">, </w:t>
      </w:r>
      <w:r>
        <w:rPr>
          <w:rFonts w:hint="eastAsia"/>
        </w:rPr>
        <w:t>본래</w:t>
      </w:r>
      <w:r>
        <w:rPr>
          <w:rFonts w:hint="eastAsia"/>
        </w:rPr>
        <w:t xml:space="preserve"> </w:t>
      </w:r>
      <w:r>
        <w:rPr>
          <w:rFonts w:hint="eastAsia"/>
        </w:rPr>
        <w:t>기능에</w:t>
      </w:r>
      <w:r>
        <w:rPr>
          <w:rFonts w:hint="eastAsia"/>
        </w:rPr>
        <w:t xml:space="preserve"> </w:t>
      </w:r>
      <w:r>
        <w:rPr>
          <w:rFonts w:hint="eastAsia"/>
        </w:rPr>
        <w:t>불필요한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,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로직이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FDA1295" w14:textId="77777777" w:rsidR="00767E4B" w:rsidRDefault="00767E4B" w:rsidP="00767E4B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 xml:space="preserve">I/O, CTRL </w:t>
      </w:r>
      <w:r>
        <w:rPr>
          <w:rFonts w:hint="eastAsia"/>
        </w:rPr>
        <w:t>모듈은</w:t>
      </w:r>
      <w:r>
        <w:rPr>
          <w:rFonts w:hint="eastAsia"/>
        </w:rPr>
        <w:t xml:space="preserve"> </w:t>
      </w:r>
      <w:r w:rsidRPr="00D07F42">
        <w:rPr>
          <w:rFonts w:hint="eastAsia"/>
          <w:b/>
        </w:rPr>
        <w:t>Reg, MUX, ALU</w:t>
      </w:r>
      <w:r w:rsidRPr="00D07F42">
        <w:rPr>
          <w:rFonts w:hint="eastAsia"/>
          <w:b/>
        </w:rPr>
        <w:t>의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내부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값이나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신호</w:t>
      </w:r>
      <w:r w:rsidRPr="00D07F42">
        <w:rPr>
          <w:rFonts w:hint="eastAsia"/>
          <w:b/>
        </w:rPr>
        <w:t xml:space="preserve">, </w:t>
      </w:r>
      <w:r w:rsidRPr="00D07F42">
        <w:rPr>
          <w:rFonts w:hint="eastAsia"/>
          <w:b/>
        </w:rPr>
        <w:t>상태에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관심이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없어야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한다</w:t>
      </w:r>
      <w:r w:rsidRPr="00D07F42">
        <w:rPr>
          <w:rFonts w:hint="eastAsia"/>
          <w:b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셋의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결과인</w:t>
      </w:r>
      <w:r>
        <w:rPr>
          <w:rFonts w:hint="eastAsia"/>
        </w:rPr>
        <w:t xml:space="preserve"> ALU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반환값에만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둘은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말한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커맨드를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던져주기만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뿐이며</w:t>
      </w:r>
      <w:r>
        <w:rPr>
          <w:rFonts w:hint="eastAsia"/>
        </w:rPr>
        <w:t xml:space="preserve">, </w:t>
      </w:r>
      <w:r>
        <w:rPr>
          <w:rFonts w:hint="eastAsia"/>
        </w:rPr>
        <w:t>의미적으로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계층</w:t>
      </w:r>
      <w:r>
        <w:rPr>
          <w:rFonts w:hint="eastAsia"/>
        </w:rPr>
        <w:t xml:space="preserve">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 ALU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I/O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반환되는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외에는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계층에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피드백도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불합리한</w:t>
      </w:r>
      <w:r>
        <w:rPr>
          <w:rFonts w:hint="eastAsia"/>
        </w:rPr>
        <w:t xml:space="preserve"> </w:t>
      </w:r>
      <w:r>
        <w:rPr>
          <w:rFonts w:hint="eastAsia"/>
        </w:rPr>
        <w:t>관계여야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C07D6E9" w14:textId="77777777" w:rsidR="00767E4B" w:rsidRDefault="00767E4B" w:rsidP="00767E4B">
      <w:pPr>
        <w:ind w:firstLineChars="100" w:firstLine="200"/>
      </w:pPr>
      <w:r>
        <w:rPr>
          <w:rFonts w:hint="eastAsia"/>
        </w:rPr>
        <w:t>이와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객체지향적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모듈의</w:t>
      </w:r>
      <w:r>
        <w:rPr>
          <w:rFonts w:hint="eastAsia"/>
        </w:rPr>
        <w:t xml:space="preserve"> </w:t>
      </w:r>
      <w:r>
        <w:rPr>
          <w:rFonts w:hint="eastAsia"/>
        </w:rPr>
        <w:t>책임을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내부로</w:t>
      </w:r>
      <w:r>
        <w:rPr>
          <w:rFonts w:hint="eastAsia"/>
        </w:rPr>
        <w:t xml:space="preserve"> </w:t>
      </w:r>
      <w:r>
        <w:rPr>
          <w:rFonts w:hint="eastAsia"/>
        </w:rPr>
        <w:t>격리시킴으로써</w:t>
      </w:r>
      <w:r>
        <w:rPr>
          <w:rFonts w:hint="eastAsia"/>
        </w:rPr>
        <w:t xml:space="preserve">,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수정과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관리와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이점을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03CCA15C" w14:textId="77777777" w:rsidR="00767E4B" w:rsidRDefault="00767E4B" w:rsidP="00767E4B"/>
    <w:p w14:paraId="5C56EB83" w14:textId="77777777" w:rsidR="00767E4B" w:rsidRPr="00D07F42" w:rsidRDefault="00767E4B" w:rsidP="00767E4B">
      <w:pPr>
        <w:rPr>
          <w:b/>
        </w:rPr>
      </w:pPr>
      <w:r w:rsidRPr="00D07F42">
        <w:rPr>
          <w:rFonts w:hint="eastAsia"/>
          <w:b/>
        </w:rPr>
        <w:t>고찰</w:t>
      </w:r>
      <w:r w:rsidRPr="00D07F42">
        <w:rPr>
          <w:rFonts w:hint="eastAsia"/>
          <w:b/>
        </w:rPr>
        <w:t xml:space="preserve"> 2. </w:t>
      </w:r>
      <w:r w:rsidRPr="00D07F42">
        <w:rPr>
          <w:rFonts w:hint="eastAsia"/>
          <w:b/>
        </w:rPr>
        <w:t>어느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모듈이</w:t>
      </w:r>
      <w:r w:rsidRPr="00D07F42">
        <w:rPr>
          <w:rFonts w:hint="eastAsia"/>
          <w:b/>
        </w:rPr>
        <w:t xml:space="preserve"> state</w:t>
      </w:r>
      <w:r w:rsidRPr="00D07F42">
        <w:rPr>
          <w:rFonts w:hint="eastAsia"/>
          <w:b/>
        </w:rPr>
        <w:t>를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관리하게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할</w:t>
      </w:r>
      <w:r w:rsidRPr="00D07F42">
        <w:rPr>
          <w:rFonts w:hint="eastAsia"/>
          <w:b/>
        </w:rPr>
        <w:t xml:space="preserve"> </w:t>
      </w:r>
      <w:r w:rsidRPr="00D07F42">
        <w:rPr>
          <w:rFonts w:hint="eastAsia"/>
          <w:b/>
        </w:rPr>
        <w:t>것인가</w:t>
      </w:r>
      <w:r w:rsidRPr="00D07F42">
        <w:rPr>
          <w:rFonts w:hint="eastAsia"/>
          <w:b/>
        </w:rPr>
        <w:t>?</w:t>
      </w:r>
    </w:p>
    <w:p w14:paraId="0D95D70F" w14:textId="77777777" w:rsidR="00767E4B" w:rsidRDefault="00767E4B" w:rsidP="00767E4B">
      <w:r w:rsidRPr="00C61BAE">
        <w:rPr>
          <w:noProof/>
        </w:rPr>
        <w:drawing>
          <wp:inline distT="0" distB="0" distL="0" distR="0" wp14:anchorId="05813DFB" wp14:editId="0DA5FC7E">
            <wp:extent cx="4180196" cy="1942465"/>
            <wp:effectExtent l="0" t="0" r="0" b="635"/>
            <wp:docPr id="1907454378" name="그림 1907454378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4378" name="그림 1907454378" descr="텍스트, 스크린샷, 도표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1169" cy="19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C138F">
        <w:rPr>
          <w:noProof/>
        </w:rPr>
        <w:drawing>
          <wp:inline distT="0" distB="0" distL="0" distR="0" wp14:anchorId="36084076" wp14:editId="33D42AC4">
            <wp:extent cx="1971675" cy="1940787"/>
            <wp:effectExtent l="0" t="0" r="0" b="2540"/>
            <wp:docPr id="1486982656" name="그림 1486982656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82656" name="그림 1486982656" descr="텍스트, 도표, 라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633" cy="19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2574" w14:textId="77777777" w:rsidR="00767E4B" w:rsidRDefault="00767E4B" w:rsidP="00767E4B">
      <w:pPr>
        <w:ind w:firstLineChars="100" w:firstLine="200"/>
      </w:pPr>
      <w:r>
        <w:rPr>
          <w:rFonts w:hint="eastAsia"/>
        </w:rPr>
        <w:t>시스템을</w:t>
      </w:r>
      <w:r>
        <w:rPr>
          <w:rFonts w:hint="eastAsia"/>
        </w:rPr>
        <w:t xml:space="preserve"> FSM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만들어야</w:t>
      </w:r>
      <w:r>
        <w:rPr>
          <w:rFonts w:hint="eastAsia"/>
        </w:rPr>
        <w:t xml:space="preserve"> </w:t>
      </w:r>
      <w:r>
        <w:rPr>
          <w:rFonts w:hint="eastAsia"/>
        </w:rPr>
        <w:t>함은</w:t>
      </w:r>
      <w:r>
        <w:rPr>
          <w:rFonts w:hint="eastAsia"/>
        </w:rPr>
        <w:t xml:space="preserve"> </w:t>
      </w:r>
      <w:r>
        <w:rPr>
          <w:rFonts w:hint="eastAsia"/>
        </w:rPr>
        <w:t>당연했는데</w:t>
      </w:r>
      <w:r>
        <w:rPr>
          <w:rFonts w:hint="eastAsia"/>
        </w:rPr>
        <w:t>, FSM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state </w:t>
      </w:r>
      <w:r>
        <w:rPr>
          <w:rFonts w:hint="eastAsia"/>
        </w:rPr>
        <w:t>관리를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모듈에서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정해야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 xml:space="preserve">.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계층에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I/O </w:t>
      </w:r>
      <w:r>
        <w:rPr>
          <w:rFonts w:hint="eastAsia"/>
        </w:rPr>
        <w:t>모듈과</w:t>
      </w:r>
      <w:r>
        <w:rPr>
          <w:rFonts w:hint="eastAsia"/>
        </w:rPr>
        <w:t xml:space="preserve"> CTRL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담당하게</w:t>
      </w:r>
      <w:r>
        <w:rPr>
          <w:rFonts w:hint="eastAsia"/>
        </w:rPr>
        <w:t xml:space="preserve"> </w:t>
      </w:r>
      <w:r>
        <w:rPr>
          <w:rFonts w:hint="eastAsia"/>
        </w:rPr>
        <w:t>하거나</w:t>
      </w:r>
      <w:r>
        <w:rPr>
          <w:rFonts w:hint="eastAsia"/>
        </w:rPr>
        <w:t xml:space="preserve">,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호출하는</w:t>
      </w:r>
      <w:r>
        <w:rPr>
          <w:rFonts w:hint="eastAsia"/>
        </w:rPr>
        <w:t xml:space="preserve"> </w:t>
      </w:r>
      <w:r>
        <w:rPr>
          <w:rFonts w:hint="eastAsia"/>
        </w:rPr>
        <w:t>최상위</w:t>
      </w:r>
      <w:r>
        <w:rPr>
          <w:rFonts w:hint="eastAsia"/>
        </w:rPr>
        <w:t xml:space="preserve"> </w:t>
      </w:r>
      <w:r>
        <w:rPr>
          <w:rFonts w:hint="eastAsia"/>
        </w:rPr>
        <w:t>모듈인</w:t>
      </w:r>
      <w:r>
        <w:rPr>
          <w:rFonts w:hint="eastAsia"/>
        </w:rPr>
        <w:t xml:space="preserve"> MPU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rPr>
          <w:rFonts w:hint="eastAsia"/>
        </w:rPr>
        <w:t>담당하게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 xml:space="preserve">, </w:t>
      </w:r>
      <w:r>
        <w:rPr>
          <w:rFonts w:hint="eastAsia"/>
        </w:rPr>
        <w:t>최종적으로</w:t>
      </w:r>
      <w:r>
        <w:rPr>
          <w:rFonts w:hint="eastAsia"/>
        </w:rPr>
        <w:t xml:space="preserve"> I/O </w:t>
      </w:r>
      <w:r>
        <w:rPr>
          <w:rFonts w:hint="eastAsia"/>
        </w:rPr>
        <w:t>모듈이</w:t>
      </w:r>
      <w:r>
        <w:rPr>
          <w:rFonts w:hint="eastAsia"/>
        </w:rPr>
        <w:t xml:space="preserve"> </w:t>
      </w:r>
      <w:r>
        <w:rPr>
          <w:rFonts w:hint="eastAsia"/>
        </w:rPr>
        <w:t>담당하게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결정되었다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I/O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담당하는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state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밀접하게</w:t>
      </w:r>
      <w:r>
        <w:rPr>
          <w:rFonts w:hint="eastAsia"/>
        </w:rPr>
        <w:t xml:space="preserve"> </w:t>
      </w:r>
      <w:r>
        <w:rPr>
          <w:rFonts w:hint="eastAsia"/>
        </w:rPr>
        <w:t>연관되어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Instruction </w:t>
      </w:r>
      <w:r>
        <w:rPr>
          <w:rFonts w:hint="eastAsia"/>
        </w:rPr>
        <w:t>전달과</w:t>
      </w:r>
      <w:r>
        <w:rPr>
          <w:rFonts w:hint="eastAsia"/>
        </w:rPr>
        <w:t xml:space="preserve"> Result</w:t>
      </w:r>
      <w:r>
        <w:rPr>
          <w:rFonts w:hint="eastAsia"/>
        </w:rPr>
        <w:t>의</w:t>
      </w:r>
      <w:r>
        <w:rPr>
          <w:rFonts w:hint="eastAsia"/>
        </w:rPr>
        <w:t xml:space="preserve"> receive </w:t>
      </w:r>
      <w:r>
        <w:rPr>
          <w:rFonts w:hint="eastAsia"/>
        </w:rPr>
        <w:t>역시</w:t>
      </w:r>
      <w:r>
        <w:rPr>
          <w:rFonts w:hint="eastAsia"/>
        </w:rPr>
        <w:t xml:space="preserve"> I/O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담당하는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있었기에</w:t>
      </w:r>
      <w:r>
        <w:rPr>
          <w:rFonts w:hint="eastAsia"/>
        </w:rPr>
        <w:t xml:space="preserve"> </w:t>
      </w:r>
      <w:r>
        <w:rPr>
          <w:rFonts w:hint="eastAsia"/>
        </w:rPr>
        <w:t>사실상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전체에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컨트롤</w:t>
      </w:r>
      <w:r>
        <w:rPr>
          <w:rFonts w:hint="eastAsia"/>
        </w:rPr>
        <w:t xml:space="preserve"> </w:t>
      </w:r>
      <w:r>
        <w:rPr>
          <w:rFonts w:hint="eastAsia"/>
        </w:rPr>
        <w:t>주체가</w:t>
      </w:r>
      <w:r>
        <w:rPr>
          <w:rFonts w:hint="eastAsia"/>
        </w:rPr>
        <w:t xml:space="preserve"> I/O</w:t>
      </w:r>
      <w:r>
        <w:rPr>
          <w:rFonts w:hint="eastAsia"/>
        </w:rPr>
        <w:t>모듈이라고</w:t>
      </w:r>
      <w:r>
        <w:rPr>
          <w:rFonts w:hint="eastAsia"/>
        </w:rPr>
        <w:t xml:space="preserve"> </w:t>
      </w:r>
      <w:r>
        <w:rPr>
          <w:rFonts w:hint="eastAsia"/>
        </w:rPr>
        <w:t>봤기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5E71A629" w14:textId="77777777" w:rsidR="00767E4B" w:rsidRDefault="00767E4B" w:rsidP="00767E4B"/>
    <w:p w14:paraId="490056A0" w14:textId="77777777" w:rsidR="00767E4B" w:rsidRPr="00040F9B" w:rsidRDefault="00767E4B" w:rsidP="00767E4B">
      <w:pPr>
        <w:rPr>
          <w:b/>
        </w:rPr>
      </w:pPr>
      <w:r w:rsidRPr="00040F9B">
        <w:rPr>
          <w:rFonts w:hint="eastAsia"/>
          <w:b/>
        </w:rPr>
        <w:t>고찰</w:t>
      </w:r>
      <w:r w:rsidRPr="00040F9B">
        <w:rPr>
          <w:rFonts w:hint="eastAsia"/>
          <w:b/>
        </w:rPr>
        <w:t xml:space="preserve"> 3. stateless </w:t>
      </w:r>
      <w:r w:rsidRPr="00040F9B">
        <w:rPr>
          <w:rFonts w:hint="eastAsia"/>
          <w:b/>
        </w:rPr>
        <w:t>모듈</w:t>
      </w:r>
      <w:r w:rsidRPr="00040F9B">
        <w:rPr>
          <w:rFonts w:hint="eastAsia"/>
          <w:b/>
        </w:rPr>
        <w:t xml:space="preserve"> </w:t>
      </w:r>
      <w:r w:rsidRPr="00040F9B">
        <w:rPr>
          <w:rFonts w:hint="eastAsia"/>
          <w:b/>
        </w:rPr>
        <w:t>조합의</w:t>
      </w:r>
      <w:r w:rsidRPr="00040F9B">
        <w:rPr>
          <w:rFonts w:hint="eastAsia"/>
          <w:b/>
        </w:rPr>
        <w:t xml:space="preserve"> </w:t>
      </w:r>
      <w:r w:rsidRPr="00040F9B">
        <w:rPr>
          <w:rFonts w:hint="eastAsia"/>
          <w:b/>
        </w:rPr>
        <w:t>무결성</w:t>
      </w:r>
      <w:r w:rsidRPr="00040F9B">
        <w:rPr>
          <w:rFonts w:hint="eastAsia"/>
          <w:b/>
        </w:rPr>
        <w:t>?</w:t>
      </w:r>
    </w:p>
    <w:p w14:paraId="2D0808E6" w14:textId="77777777" w:rsidR="00767E4B" w:rsidRDefault="00767E4B" w:rsidP="00767E4B">
      <w:r>
        <w:rPr>
          <w:noProof/>
        </w:rPr>
        <w:drawing>
          <wp:inline distT="0" distB="0" distL="0" distR="0" wp14:anchorId="3F8BAC0D" wp14:editId="6D79757F">
            <wp:extent cx="3253740" cy="2704026"/>
            <wp:effectExtent l="0" t="0" r="3810" b="1270"/>
            <wp:docPr id="2005750849" name="그림 2005750849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0849" name="그림 2005750849" descr="텍스트, 도표, 스크린샷, 평면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809" cy="270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320D" w14:textId="77777777" w:rsidR="00767E4B" w:rsidRDefault="00767E4B" w:rsidP="00767E4B">
      <w:pPr>
        <w:ind w:firstLineChars="100" w:firstLine="200"/>
      </w:pPr>
      <w:r>
        <w:rPr>
          <w:rFonts w:hint="eastAsia"/>
        </w:rPr>
        <w:t>I/O</w:t>
      </w:r>
      <w:r>
        <w:rPr>
          <w:rFonts w:hint="eastAsia"/>
        </w:rPr>
        <w:t>모듈에서</w:t>
      </w:r>
      <w:r>
        <w:rPr>
          <w:rFonts w:hint="eastAsia"/>
        </w:rPr>
        <w:t xml:space="preserve"> state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관리하기로</w:t>
      </w:r>
      <w:r>
        <w:rPr>
          <w:rFonts w:hint="eastAsia"/>
        </w:rPr>
        <w:t xml:space="preserve"> </w:t>
      </w:r>
      <w:r>
        <w:rPr>
          <w:rFonts w:hint="eastAsia"/>
        </w:rPr>
        <w:t>정했다고</w:t>
      </w:r>
      <w:r>
        <w:rPr>
          <w:rFonts w:hint="eastAsia"/>
        </w:rPr>
        <w:t xml:space="preserve"> </w:t>
      </w:r>
      <w:r>
        <w:rPr>
          <w:rFonts w:hint="eastAsia"/>
        </w:rPr>
        <w:t>하더라도</w:t>
      </w:r>
      <w:r>
        <w:rPr>
          <w:rFonts w:hint="eastAsia"/>
        </w:rPr>
        <w:t xml:space="preserve">,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모듈은</w:t>
      </w:r>
      <w:r>
        <w:rPr>
          <w:rFonts w:hint="eastAsia"/>
        </w:rPr>
        <w:t xml:space="preserve"> stateless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구현해도</w:t>
      </w:r>
      <w:r>
        <w:rPr>
          <w:rFonts w:hint="eastAsia"/>
        </w:rPr>
        <w:t xml:space="preserve"> </w:t>
      </w:r>
      <w:r>
        <w:rPr>
          <w:rFonts w:hint="eastAsia"/>
        </w:rPr>
        <w:t>된다는</w:t>
      </w:r>
      <w:r>
        <w:rPr>
          <w:rFonts w:hint="eastAsia"/>
        </w:rPr>
        <w:t xml:space="preserve"> </w:t>
      </w:r>
      <w:r>
        <w:rPr>
          <w:rFonts w:hint="eastAsia"/>
        </w:rPr>
        <w:t>보장은</w:t>
      </w:r>
      <w:r>
        <w:rPr>
          <w:rFonts w:hint="eastAsia"/>
        </w:rPr>
        <w:t xml:space="preserve"> </w:t>
      </w:r>
      <w:r>
        <w:rPr>
          <w:rFonts w:hint="eastAsia"/>
        </w:rPr>
        <w:t>없었기에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고찰도</w:t>
      </w:r>
      <w:r>
        <w:rPr>
          <w:rFonts w:hint="eastAsia"/>
        </w:rPr>
        <w:t xml:space="preserve"> </w:t>
      </w:r>
      <w:r>
        <w:rPr>
          <w:rFonts w:hint="eastAsia"/>
        </w:rPr>
        <w:t>필요했다</w:t>
      </w:r>
      <w:r>
        <w:rPr>
          <w:rFonts w:hint="eastAsia"/>
        </w:rPr>
        <w:t xml:space="preserve">.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유일한</w:t>
      </w:r>
      <w:r>
        <w:rPr>
          <w:rFonts w:hint="eastAsia"/>
        </w:rPr>
        <w:t xml:space="preserve"> </w:t>
      </w:r>
      <w:r>
        <w:rPr>
          <w:rFonts w:hint="eastAsia"/>
        </w:rPr>
        <w:t>취약점은</w:t>
      </w:r>
      <w:r>
        <w:rPr>
          <w:rFonts w:hint="eastAsia"/>
        </w:rPr>
        <w:t xml:space="preserve"> </w:t>
      </w:r>
      <w:r w:rsidRPr="00EE0689">
        <w:rPr>
          <w:rFonts w:hint="eastAsia"/>
          <w:b/>
        </w:rPr>
        <w:t>Register</w:t>
      </w:r>
      <w:r w:rsidRPr="00EE0689">
        <w:rPr>
          <w:rFonts w:hint="eastAsia"/>
          <w:b/>
        </w:rPr>
        <w:t>에</w:t>
      </w:r>
      <w:r w:rsidRPr="00EE0689">
        <w:rPr>
          <w:rFonts w:hint="eastAsia"/>
          <w:b/>
        </w:rPr>
        <w:t xml:space="preserve"> </w:t>
      </w:r>
      <w:r w:rsidRPr="00EE0689">
        <w:rPr>
          <w:rFonts w:hint="eastAsia"/>
          <w:b/>
        </w:rPr>
        <w:t>값을</w:t>
      </w:r>
      <w:r w:rsidRPr="00EE0689">
        <w:rPr>
          <w:rFonts w:hint="eastAsia"/>
          <w:b/>
        </w:rPr>
        <w:t xml:space="preserve"> </w:t>
      </w:r>
      <w:r w:rsidRPr="00EE0689">
        <w:rPr>
          <w:rFonts w:hint="eastAsia"/>
          <w:b/>
        </w:rPr>
        <w:t>쓰는</w:t>
      </w:r>
      <w:r w:rsidRPr="00EE0689">
        <w:rPr>
          <w:rFonts w:hint="eastAsia"/>
          <w:b/>
        </w:rPr>
        <w:t xml:space="preserve"> </w:t>
      </w:r>
      <w:r w:rsidRPr="00EE0689">
        <w:rPr>
          <w:rFonts w:hint="eastAsia"/>
          <w:b/>
        </w:rPr>
        <w:t>동작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Register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이상은</w:t>
      </w:r>
      <w:r>
        <w:rPr>
          <w:rFonts w:hint="eastAsia"/>
        </w:rPr>
        <w:t xml:space="preserve">, </w:t>
      </w:r>
      <w:r>
        <w:rPr>
          <w:rFonts w:hint="eastAsia"/>
        </w:rPr>
        <w:t>과정의</w:t>
      </w:r>
      <w:r>
        <w:rPr>
          <w:rFonts w:hint="eastAsia"/>
        </w:rPr>
        <w:t xml:space="preserve"> </w:t>
      </w:r>
      <w:r>
        <w:rPr>
          <w:rFonts w:hint="eastAsia"/>
        </w:rPr>
        <w:t>초기에</w:t>
      </w:r>
      <w:r>
        <w:rPr>
          <w:rFonts w:hint="eastAsia"/>
        </w:rPr>
        <w:t xml:space="preserve"> </w:t>
      </w:r>
      <w:r>
        <w:rPr>
          <w:rFonts w:hint="eastAsia"/>
        </w:rPr>
        <w:t>이상한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나타나더라도</w:t>
      </w:r>
      <w:r>
        <w:rPr>
          <w:rFonts w:hint="eastAsia"/>
        </w:rPr>
        <w:t xml:space="preserve"> </w:t>
      </w:r>
      <w:r>
        <w:rPr>
          <w:rFonts w:hint="eastAsia"/>
        </w:rPr>
        <w:t>어쨌든</w:t>
      </w:r>
      <w:r>
        <w:rPr>
          <w:rFonts w:hint="eastAsia"/>
        </w:rPr>
        <w:t xml:space="preserve"> CLK </w:t>
      </w:r>
      <w:r>
        <w:rPr>
          <w:rFonts w:hint="eastAsia"/>
        </w:rPr>
        <w:t>사이클이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회만</w:t>
      </w:r>
      <w:r>
        <w:rPr>
          <w:rFonts w:hint="eastAsia"/>
        </w:rPr>
        <w:t xml:space="preserve"> </w:t>
      </w:r>
      <w:r>
        <w:rPr>
          <w:rFonts w:hint="eastAsia"/>
        </w:rPr>
        <w:t>지나고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rPr>
          <w:rFonts w:hint="eastAsia"/>
        </w:rPr>
        <w:t xml:space="preserve"> </w:t>
      </w:r>
      <w:r>
        <w:rPr>
          <w:rFonts w:hint="eastAsia"/>
        </w:rPr>
        <w:t>정상적인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기대할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Register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비가역적인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포함할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비가역적이게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둬도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궤도로</w:t>
      </w:r>
      <w:r>
        <w:rPr>
          <w:rFonts w:hint="eastAsia"/>
        </w:rPr>
        <w:t xml:space="preserve"> </w:t>
      </w:r>
      <w:r>
        <w:rPr>
          <w:rFonts w:hint="eastAsia"/>
        </w:rPr>
        <w:t>돌아오지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주의가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 xml:space="preserve">.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고민한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,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조건만</w:t>
      </w:r>
      <w:r>
        <w:rPr>
          <w:rFonts w:hint="eastAsia"/>
        </w:rPr>
        <w:t xml:space="preserve"> </w:t>
      </w:r>
      <w:r>
        <w:rPr>
          <w:rFonts w:hint="eastAsia"/>
        </w:rPr>
        <w:t>지키면</w:t>
      </w:r>
      <w:r>
        <w:rPr>
          <w:rFonts w:hint="eastAsia"/>
        </w:rPr>
        <w:t xml:space="preserve"> I/O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외에는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stateless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구현해도</w:t>
      </w:r>
      <w:r>
        <w:rPr>
          <w:rFonts w:hint="eastAsia"/>
        </w:rPr>
        <w:t xml:space="preserve"> </w:t>
      </w:r>
      <w:r>
        <w:rPr>
          <w:rFonts w:hint="eastAsia"/>
        </w:rPr>
        <w:t>된다는</w:t>
      </w:r>
      <w:r>
        <w:rPr>
          <w:rFonts w:hint="eastAsia"/>
        </w:rPr>
        <w:t xml:space="preserve"> </w:t>
      </w:r>
      <w:r>
        <w:rPr>
          <w:rFonts w:hint="eastAsia"/>
        </w:rPr>
        <w:t>결론이</w:t>
      </w:r>
      <w:r>
        <w:rPr>
          <w:rFonts w:hint="eastAsia"/>
        </w:rPr>
        <w:t xml:space="preserve"> </w:t>
      </w:r>
      <w:r>
        <w:rPr>
          <w:rFonts w:hint="eastAsia"/>
        </w:rPr>
        <w:t>나왔다</w:t>
      </w:r>
      <w:r>
        <w:rPr>
          <w:rFonts w:hint="eastAsia"/>
        </w:rPr>
        <w:t xml:space="preserve">. 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16EF60A" w14:textId="77777777" w:rsidR="00767E4B" w:rsidRDefault="00767E4B" w:rsidP="00767E4B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 xml:space="preserve">CTRL </w:t>
      </w:r>
      <w:r>
        <w:rPr>
          <w:rFonts w:hint="eastAsia"/>
        </w:rPr>
        <w:t>모듈이</w:t>
      </w:r>
      <w:r>
        <w:rPr>
          <w:rFonts w:hint="eastAsia"/>
        </w:rPr>
        <w:t xml:space="preserve"> CLK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동작하지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wire</w:t>
      </w:r>
      <w:r>
        <w:rPr>
          <w:rFonts w:hint="eastAsia"/>
        </w:rPr>
        <w:t>의</w:t>
      </w:r>
      <w:r>
        <w:rPr>
          <w:rFonts w:hint="eastAsia"/>
        </w:rPr>
        <w:t xml:space="preserve"> assign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delay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회로여야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14:paraId="58E1A4E3" w14:textId="77777777" w:rsidR="00767E4B" w:rsidRDefault="00767E4B" w:rsidP="00767E4B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>Instruction</w:t>
      </w:r>
      <w:r>
        <w:rPr>
          <w:rFonts w:hint="eastAsia"/>
        </w:rPr>
        <w:t>의</w:t>
      </w:r>
      <w:r>
        <w:rPr>
          <w:rFonts w:hint="eastAsia"/>
        </w:rPr>
        <w:t xml:space="preserve"> 15~0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비트가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생성되어</w:t>
      </w:r>
      <w:r>
        <w:rPr>
          <w:rFonts w:hint="eastAsia"/>
        </w:rPr>
        <w:t xml:space="preserve"> CTRL</w:t>
      </w:r>
      <w:r>
        <w:rPr>
          <w:rFonts w:hint="eastAsia"/>
        </w:rPr>
        <w:t>과</w:t>
      </w:r>
      <w:r>
        <w:rPr>
          <w:rFonts w:hint="eastAsia"/>
        </w:rPr>
        <w:t xml:space="preserve"> Register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14:paraId="637F8EB3" w14:textId="77777777" w:rsidR="00767E4B" w:rsidRDefault="00767E4B" w:rsidP="00767E4B">
      <w:pPr>
        <w:ind w:firstLineChars="100" w:firstLine="200"/>
      </w:pPr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>
        <w:rPr>
          <w:rFonts w:hint="eastAsia"/>
        </w:rPr>
        <w:t xml:space="preserve"> Instruction[15:12]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Reg_Write</w:t>
      </w:r>
      <w:proofErr w:type="spellEnd"/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시간대에</w:t>
      </w:r>
      <w:r>
        <w:rPr>
          <w:rFonts w:hint="eastAsia"/>
        </w:rPr>
        <w:t xml:space="preserve"> </w:t>
      </w:r>
      <w:r>
        <w:rPr>
          <w:rFonts w:hint="eastAsia"/>
        </w:rPr>
        <w:t>동기화되어야</w:t>
      </w:r>
      <w:r>
        <w:rPr>
          <w:rFonts w:hint="eastAsia"/>
        </w:rPr>
        <w:t xml:space="preserve"> </w:t>
      </w:r>
      <w:r>
        <w:rPr>
          <w:rFonts w:hint="eastAsia"/>
        </w:rPr>
        <w:t>함을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>
        <w:rPr>
          <w:rFonts w:hint="eastAsia"/>
        </w:rPr>
        <w:t xml:space="preserve"> CTRL </w:t>
      </w:r>
      <w:r>
        <w:rPr>
          <w:rFonts w:hint="eastAsia"/>
        </w:rPr>
        <w:t>모듈이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한정적인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boundary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가지기에</w:t>
      </w:r>
      <w:r>
        <w:rPr>
          <w:rFonts w:hint="eastAsia"/>
        </w:rPr>
        <w:t xml:space="preserve">,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decoder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구현될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충족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조건이다</w:t>
      </w:r>
      <w:r>
        <w:rPr>
          <w:rFonts w:hint="eastAsia"/>
        </w:rPr>
        <w:t>.</w:t>
      </w:r>
    </w:p>
    <w:p w14:paraId="2F925AFF" w14:textId="77777777" w:rsidR="00767E4B" w:rsidRDefault="00767E4B" w:rsidP="00767E4B">
      <w:pPr>
        <w:ind w:firstLineChars="100" w:firstLine="200"/>
      </w:pP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>
        <w:rPr>
          <w:rFonts w:hint="eastAsia"/>
        </w:rPr>
        <w:t xml:space="preserve"> CTRL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Reg_Write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Register</w:t>
      </w:r>
      <w:r>
        <w:rPr>
          <w:rFonts w:hint="eastAsia"/>
        </w:rPr>
        <w:t>의</w:t>
      </w:r>
      <w:r>
        <w:rPr>
          <w:rFonts w:hint="eastAsia"/>
        </w:rPr>
        <w:t xml:space="preserve"> Write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주소가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시간대에</w:t>
      </w:r>
      <w:r>
        <w:rPr>
          <w:rFonts w:hint="eastAsia"/>
        </w:rPr>
        <w:t xml:space="preserve"> </w:t>
      </w:r>
      <w:r>
        <w:rPr>
          <w:rFonts w:hint="eastAsia"/>
        </w:rPr>
        <w:t>동기화되어야</w:t>
      </w:r>
      <w:r>
        <w:rPr>
          <w:rFonts w:hint="eastAsia"/>
        </w:rPr>
        <w:t xml:space="preserve"> </w:t>
      </w:r>
      <w:r>
        <w:rPr>
          <w:rFonts w:hint="eastAsia"/>
        </w:rPr>
        <w:t>함을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저장해</w:t>
      </w:r>
      <w:r>
        <w:rPr>
          <w:rFonts w:hint="eastAsia"/>
        </w:rPr>
        <w:t xml:space="preserve"> </w:t>
      </w:r>
      <w:r>
        <w:rPr>
          <w:rFonts w:hint="eastAsia"/>
        </w:rPr>
        <w:t>두었다가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Instruction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대입함으로써</w:t>
      </w:r>
      <w:r>
        <w:rPr>
          <w:rFonts w:hint="eastAsia"/>
        </w:rPr>
        <w:t xml:space="preserve"> </w:t>
      </w:r>
      <w:r>
        <w:rPr>
          <w:rFonts w:hint="eastAsia"/>
        </w:rPr>
        <w:t>충족할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CB9A6AE" w14:textId="77777777" w:rsidR="00767E4B" w:rsidRDefault="00767E4B" w:rsidP="00767E4B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조건들을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신호와</w:t>
      </w:r>
      <w:r>
        <w:rPr>
          <w:rFonts w:hint="eastAsia"/>
        </w:rPr>
        <w:t xml:space="preserve"> Write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주소가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바뀌도록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엉뚱한</w:t>
      </w:r>
      <w:r>
        <w:rPr>
          <w:rFonts w:hint="eastAsia"/>
        </w:rPr>
        <w:t xml:space="preserve"> </w:t>
      </w:r>
      <w:r>
        <w:rPr>
          <w:rFonts w:hint="eastAsia"/>
        </w:rPr>
        <w:t>주소에</w:t>
      </w:r>
      <w:r>
        <w:rPr>
          <w:rFonts w:hint="eastAsia"/>
        </w:rPr>
        <w:t xml:space="preserve"> Write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방지하게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 Write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>(Result)</w:t>
      </w:r>
      <w:r>
        <w:rPr>
          <w:rFonts w:hint="eastAsia"/>
        </w:rPr>
        <w:t>은</w:t>
      </w:r>
      <w:r>
        <w:rPr>
          <w:rFonts w:hint="eastAsia"/>
        </w:rPr>
        <w:t xml:space="preserve"> ALU </w:t>
      </w:r>
      <w:r>
        <w:rPr>
          <w:rFonts w:hint="eastAsia"/>
        </w:rPr>
        <w:t>연산</w:t>
      </w:r>
      <w:r>
        <w:rPr>
          <w:rFonts w:hint="eastAsia"/>
        </w:rPr>
        <w:t xml:space="preserve"> delay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>
        <w:rPr>
          <w:rFonts w:hint="eastAsia"/>
        </w:rPr>
        <w:t>들어와도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t>없다</w:t>
      </w:r>
      <w:r>
        <w:rPr>
          <w:rFonts w:hint="eastAsia"/>
        </w:rPr>
        <w:t xml:space="preserve">. </w:t>
      </w:r>
      <w:r>
        <w:rPr>
          <w:rFonts w:hint="eastAsia"/>
        </w:rPr>
        <w:t>늦도록</w:t>
      </w:r>
      <w:r>
        <w:rPr>
          <w:rFonts w:hint="eastAsia"/>
        </w:rPr>
        <w:t xml:space="preserve"> </w:t>
      </w:r>
      <w:r>
        <w:rPr>
          <w:rFonts w:hint="eastAsia"/>
        </w:rPr>
        <w:t>둬도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클럭</w:t>
      </w:r>
      <w:r>
        <w:rPr>
          <w:rFonts w:hint="eastAsia"/>
        </w:rPr>
        <w:t xml:space="preserve"> </w:t>
      </w:r>
      <w:r>
        <w:rPr>
          <w:rFonts w:hint="eastAsia"/>
        </w:rPr>
        <w:t>사이클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옳은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덮어쓰게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193C23FA" w14:textId="77777777" w:rsidR="00767E4B" w:rsidRDefault="00767E4B" w:rsidP="00767E4B"/>
    <w:p w14:paraId="333CDB3A" w14:textId="77777777" w:rsidR="00767E4B" w:rsidRPr="00040F9B" w:rsidRDefault="00767E4B" w:rsidP="00767E4B">
      <w:pPr>
        <w:rPr>
          <w:b/>
        </w:rPr>
      </w:pPr>
      <w:r w:rsidRPr="00040F9B">
        <w:rPr>
          <w:rFonts w:hint="eastAsia"/>
          <w:b/>
        </w:rPr>
        <w:t>고찰</w:t>
      </w:r>
      <w:r w:rsidRPr="00040F9B">
        <w:rPr>
          <w:rFonts w:hint="eastAsia"/>
          <w:b/>
        </w:rPr>
        <w:t xml:space="preserve"> 4. </w:t>
      </w:r>
      <w:r w:rsidRPr="00040F9B">
        <w:rPr>
          <w:rFonts w:hint="eastAsia"/>
          <w:b/>
        </w:rPr>
        <w:t>성능</w:t>
      </w:r>
      <w:r w:rsidRPr="00040F9B">
        <w:rPr>
          <w:rFonts w:hint="eastAsia"/>
          <w:b/>
        </w:rPr>
        <w:t xml:space="preserve"> </w:t>
      </w:r>
      <w:r w:rsidRPr="00040F9B">
        <w:rPr>
          <w:rFonts w:hint="eastAsia"/>
          <w:b/>
        </w:rPr>
        <w:t>향상의</w:t>
      </w:r>
      <w:r w:rsidRPr="00040F9B">
        <w:rPr>
          <w:rFonts w:hint="eastAsia"/>
          <w:b/>
        </w:rPr>
        <w:t xml:space="preserve"> </w:t>
      </w:r>
      <w:r w:rsidRPr="00040F9B">
        <w:rPr>
          <w:rFonts w:hint="eastAsia"/>
          <w:b/>
        </w:rPr>
        <w:t>여지</w:t>
      </w:r>
    </w:p>
    <w:p w14:paraId="40B31CC2" w14:textId="77777777" w:rsidR="00767E4B" w:rsidRDefault="00767E4B" w:rsidP="00767E4B">
      <w:r>
        <w:rPr>
          <w:noProof/>
        </w:rPr>
        <w:drawing>
          <wp:inline distT="0" distB="0" distL="0" distR="0" wp14:anchorId="755731AD" wp14:editId="679D703C">
            <wp:extent cx="4648200" cy="2567116"/>
            <wp:effectExtent l="0" t="0" r="0" b="5080"/>
            <wp:docPr id="722930873" name="그림 722930873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30873" name="그림 722930873" descr="텍스트, 도표, 평면도, 기술 도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715" cy="25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0C67" w14:textId="77777777" w:rsidR="00767E4B" w:rsidRDefault="00767E4B" w:rsidP="00767E4B">
      <w:pPr>
        <w:ind w:firstLineChars="100" w:firstLine="200"/>
      </w:pPr>
      <w:r>
        <w:rPr>
          <w:rFonts w:hint="eastAsia"/>
        </w:rPr>
        <w:t>위</w:t>
      </w:r>
      <w:r>
        <w:rPr>
          <w:rFonts w:hint="eastAsia"/>
        </w:rPr>
        <w:t xml:space="preserve"> 3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고찰에서의</w:t>
      </w:r>
      <w:r>
        <w:rPr>
          <w:rFonts w:hint="eastAsia"/>
        </w:rPr>
        <w:t xml:space="preserve"> </w:t>
      </w:r>
      <w:r>
        <w:rPr>
          <w:rFonts w:hint="eastAsia"/>
        </w:rPr>
        <w:t>결론으로</w:t>
      </w:r>
      <w:r>
        <w:rPr>
          <w:rFonts w:hint="eastAsia"/>
        </w:rPr>
        <w:t xml:space="preserve"> Instruction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비트가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생성되어</w:t>
      </w:r>
      <w:r>
        <w:rPr>
          <w:rFonts w:hint="eastAsia"/>
        </w:rPr>
        <w:t xml:space="preserve"> </w:t>
      </w:r>
      <w:r>
        <w:rPr>
          <w:rFonts w:hint="eastAsia"/>
        </w:rPr>
        <w:t>입력되도록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MPU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연산은</w:t>
      </w:r>
      <w:r>
        <w:rPr>
          <w:rFonts w:hint="eastAsia"/>
        </w:rPr>
        <w:t xml:space="preserve"> </w:t>
      </w:r>
      <w:r>
        <w:rPr>
          <w:rFonts w:hint="eastAsia"/>
        </w:rPr>
        <w:t>‘명령어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4</w:t>
      </w:r>
      <w:r>
        <w:rPr>
          <w:rFonts w:hint="eastAsia"/>
        </w:rPr>
        <w:t>’</w:t>
      </w:r>
      <w:r>
        <w:rPr>
          <w:rFonts w:hint="eastAsia"/>
        </w:rPr>
        <w:t xml:space="preserve"> state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끝남과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시작된다</w:t>
      </w:r>
      <w:r>
        <w:rPr>
          <w:rFonts w:hint="eastAsia"/>
        </w:rPr>
        <w:t xml:space="preserve">.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Opcode</w:t>
      </w:r>
      <w:r>
        <w:rPr>
          <w:rFonts w:hint="eastAsia"/>
        </w:rPr>
        <w:t>부터</w:t>
      </w:r>
      <w:r>
        <w:rPr>
          <w:rFonts w:hint="eastAsia"/>
        </w:rPr>
        <w:t xml:space="preserve"> Rd1, Rd2, </w:t>
      </w:r>
      <w:proofErr w:type="spellStart"/>
      <w:r>
        <w:rPr>
          <w:rFonts w:hint="eastAsia"/>
        </w:rPr>
        <w:t>Wr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입력하기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, </w:t>
      </w:r>
      <w:r>
        <w:rPr>
          <w:rFonts w:hint="eastAsia"/>
        </w:rPr>
        <w:t>명령어의</w:t>
      </w:r>
      <w:r>
        <w:rPr>
          <w:rFonts w:hint="eastAsia"/>
        </w:rPr>
        <w:t xml:space="preserve"> </w:t>
      </w:r>
      <w:r>
        <w:rPr>
          <w:rFonts w:hint="eastAsia"/>
        </w:rPr>
        <w:t>앞부분이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준비되는대로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즉각</w:t>
      </w:r>
      <w:r>
        <w:rPr>
          <w:rFonts w:hint="eastAsia"/>
        </w:rPr>
        <w:t xml:space="preserve"> </w:t>
      </w:r>
      <w:r>
        <w:rPr>
          <w:rFonts w:hint="eastAsia"/>
        </w:rPr>
        <w:t>뒤의</w:t>
      </w:r>
      <w:r>
        <w:rPr>
          <w:rFonts w:hint="eastAsia"/>
        </w:rPr>
        <w:t xml:space="preserve"> </w:t>
      </w:r>
      <w:r>
        <w:rPr>
          <w:rFonts w:hint="eastAsia"/>
        </w:rPr>
        <w:t>모듈에</w:t>
      </w:r>
      <w:r>
        <w:rPr>
          <w:rFonts w:hint="eastAsia"/>
        </w:rPr>
        <w:t xml:space="preserve"> </w:t>
      </w:r>
      <w:r>
        <w:rPr>
          <w:rFonts w:hint="eastAsia"/>
        </w:rPr>
        <w:t>전달할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Rd1 </w:t>
      </w:r>
      <w:r>
        <w:rPr>
          <w:rFonts w:hint="eastAsia"/>
        </w:rPr>
        <w:t>혹은</w:t>
      </w:r>
      <w:r>
        <w:rPr>
          <w:rFonts w:hint="eastAsia"/>
        </w:rPr>
        <w:t xml:space="preserve"> Rd2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시점부터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시작하게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이러면</w:t>
      </w:r>
      <w:r>
        <w:rPr>
          <w:rFonts w:hint="eastAsia"/>
        </w:rPr>
        <w:t xml:space="preserve"> delay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소요되는</w:t>
      </w:r>
      <w:r>
        <w:rPr>
          <w:rFonts w:hint="eastAsia"/>
        </w:rPr>
        <w:t xml:space="preserve"> ALU </w:t>
      </w:r>
      <w:r>
        <w:rPr>
          <w:rFonts w:hint="eastAsia"/>
        </w:rPr>
        <w:t>연산의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일찍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단축시킬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CDFA1AA" w14:textId="77777777" w:rsidR="00767E4B" w:rsidRDefault="00767E4B" w:rsidP="00767E4B">
      <w:r>
        <w:rPr>
          <w:noProof/>
        </w:rPr>
        <w:drawing>
          <wp:inline distT="0" distB="0" distL="0" distR="0" wp14:anchorId="4CF26E44" wp14:editId="1DE7AB9B">
            <wp:extent cx="3436620" cy="2753730"/>
            <wp:effectExtent l="0" t="0" r="0" b="8890"/>
            <wp:docPr id="1656322866" name="그림 1656322866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22866" name="그림 1656322866" descr="텍스트, 스크린샷, 도표, 라인이(가) 표시된 사진&#10;&#10;자동 생성된 설명"/>
                    <pic:cNvPicPr/>
                  </pic:nvPicPr>
                  <pic:blipFill rotWithShape="1">
                    <a:blip r:embed="rId15"/>
                    <a:srcRect l="-258" t="27118" r="301" b="16937"/>
                    <a:stretch/>
                  </pic:blipFill>
                  <pic:spPr bwMode="auto">
                    <a:xfrm>
                      <a:off x="0" y="0"/>
                      <a:ext cx="3437743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9ACDB" w14:textId="77777777" w:rsidR="00767E4B" w:rsidRDefault="00767E4B" w:rsidP="00767E4B">
      <w:pPr>
        <w:ind w:firstLineChars="100" w:firstLine="200"/>
      </w:pPr>
      <w:r>
        <w:rPr>
          <w:rFonts w:hint="eastAsia"/>
        </w:rPr>
        <w:t>다만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신호와</w:t>
      </w:r>
      <w:r>
        <w:rPr>
          <w:rFonts w:hint="eastAsia"/>
        </w:rPr>
        <w:t xml:space="preserve"> Write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주소가</w:t>
      </w:r>
      <w:r>
        <w:rPr>
          <w:rFonts w:hint="eastAsia"/>
        </w:rPr>
        <w:t xml:space="preserve"> </w:t>
      </w:r>
      <w:r>
        <w:rPr>
          <w:rFonts w:hint="eastAsia"/>
        </w:rPr>
        <w:t>동기화되지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Write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주소가</w:t>
      </w:r>
      <w:r>
        <w:rPr>
          <w:rFonts w:hint="eastAsia"/>
        </w:rPr>
        <w:t xml:space="preserve"> </w:t>
      </w:r>
      <w:r>
        <w:rPr>
          <w:rFonts w:hint="eastAsia"/>
        </w:rPr>
        <w:t>입력되기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Register</w:t>
      </w:r>
      <w:r>
        <w:rPr>
          <w:rFonts w:hint="eastAsia"/>
        </w:rPr>
        <w:t>의</w:t>
      </w:r>
      <w:r>
        <w:rPr>
          <w:rFonts w:hint="eastAsia"/>
        </w:rPr>
        <w:t xml:space="preserve"> Write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차단할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CTRL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신호와</w:t>
      </w:r>
      <w:r>
        <w:rPr>
          <w:rFonts w:hint="eastAsia"/>
        </w:rPr>
        <w:t xml:space="preserve"> I/O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‘명령어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4</w:t>
      </w:r>
      <w:r>
        <w:rPr>
          <w:rFonts w:hint="eastAsia"/>
        </w:rPr>
        <w:t>’</w:t>
      </w:r>
      <w:r>
        <w:rPr>
          <w:rFonts w:hint="eastAsia"/>
        </w:rPr>
        <w:t xml:space="preserve"> state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완료되었다는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최상위</w:t>
      </w:r>
      <w:r>
        <w:rPr>
          <w:rFonts w:hint="eastAsia"/>
        </w:rPr>
        <w:t xml:space="preserve"> </w:t>
      </w:r>
      <w:r>
        <w:rPr>
          <w:rFonts w:hint="eastAsia"/>
        </w:rPr>
        <w:t>모듈에서</w:t>
      </w:r>
      <w:r>
        <w:rPr>
          <w:rFonts w:hint="eastAsia"/>
        </w:rPr>
        <w:t xml:space="preserve"> AND </w:t>
      </w:r>
      <w:r>
        <w:rPr>
          <w:rFonts w:hint="eastAsia"/>
        </w:rPr>
        <w:t>게이트로</w:t>
      </w:r>
      <w:r>
        <w:rPr>
          <w:rFonts w:hint="eastAsia"/>
        </w:rPr>
        <w:t xml:space="preserve"> </w:t>
      </w:r>
      <w:r>
        <w:rPr>
          <w:rFonts w:hint="eastAsia"/>
        </w:rPr>
        <w:t>묶어</w:t>
      </w:r>
      <w:r>
        <w:rPr>
          <w:rFonts w:hint="eastAsia"/>
        </w:rPr>
        <w:t xml:space="preserve"> Register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입력되게</w:t>
      </w:r>
      <w:r>
        <w:rPr>
          <w:rFonts w:hint="eastAsia"/>
        </w:rPr>
        <w:t xml:space="preserve"> </w:t>
      </w:r>
      <w:r>
        <w:rPr>
          <w:rFonts w:hint="eastAsia"/>
        </w:rPr>
        <w:t>함으로써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신호와</w:t>
      </w:r>
      <w:r>
        <w:rPr>
          <w:rFonts w:hint="eastAsia"/>
        </w:rPr>
        <w:t xml:space="preserve"> Write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동기화하여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7792CF2" w14:textId="77777777" w:rsidR="00767E4B" w:rsidRDefault="00767E4B" w:rsidP="00767E4B"/>
    <w:p w14:paraId="4EBDFC28" w14:textId="77777777" w:rsidR="00767E4B" w:rsidRPr="00040F9B" w:rsidRDefault="00767E4B" w:rsidP="00767E4B">
      <w:pPr>
        <w:rPr>
          <w:b/>
        </w:rPr>
      </w:pPr>
      <w:r w:rsidRPr="00040F9B">
        <w:rPr>
          <w:rFonts w:hint="eastAsia"/>
          <w:b/>
        </w:rPr>
        <w:t>고찰</w:t>
      </w:r>
      <w:r w:rsidRPr="00040F9B">
        <w:rPr>
          <w:rFonts w:hint="eastAsia"/>
          <w:b/>
        </w:rPr>
        <w:t xml:space="preserve"> 5. </w:t>
      </w:r>
      <w:r w:rsidRPr="00040F9B">
        <w:rPr>
          <w:rFonts w:hint="eastAsia"/>
          <w:b/>
        </w:rPr>
        <w:t>‘실행’</w:t>
      </w:r>
      <w:r w:rsidRPr="00040F9B">
        <w:rPr>
          <w:rFonts w:hint="eastAsia"/>
          <w:b/>
        </w:rPr>
        <w:t xml:space="preserve"> state</w:t>
      </w:r>
      <w:r w:rsidRPr="00040F9B">
        <w:rPr>
          <w:rFonts w:hint="eastAsia"/>
          <w:b/>
        </w:rPr>
        <w:t>의</w:t>
      </w:r>
      <w:r w:rsidRPr="00040F9B">
        <w:rPr>
          <w:rFonts w:hint="eastAsia"/>
          <w:b/>
        </w:rPr>
        <w:t xml:space="preserve"> </w:t>
      </w:r>
      <w:r w:rsidRPr="00040F9B">
        <w:rPr>
          <w:rFonts w:hint="eastAsia"/>
          <w:b/>
        </w:rPr>
        <w:t>필요성</w:t>
      </w:r>
      <w:r w:rsidRPr="00040F9B">
        <w:rPr>
          <w:rFonts w:hint="eastAsia"/>
          <w:b/>
        </w:rPr>
        <w:t>?</w:t>
      </w:r>
    </w:p>
    <w:p w14:paraId="697F65DE" w14:textId="77777777" w:rsidR="00767E4B" w:rsidRDefault="00767E4B" w:rsidP="00767E4B">
      <w:r w:rsidRPr="00BC092C">
        <w:rPr>
          <w:noProof/>
        </w:rPr>
        <w:drawing>
          <wp:inline distT="0" distB="0" distL="0" distR="0" wp14:anchorId="552BCA6F" wp14:editId="5BAF0BCF">
            <wp:extent cx="6400800" cy="1396365"/>
            <wp:effectExtent l="0" t="0" r="0" b="0"/>
            <wp:docPr id="1449383514" name="그림 1449383514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3514" name="그림 1449383514" descr="텍스트, 폰트, 스크린샷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DF99" w14:textId="77777777" w:rsidR="00767E4B" w:rsidRDefault="00767E4B" w:rsidP="00767E4B">
      <w:pPr>
        <w:ind w:firstLineChars="100" w:firstLine="200"/>
      </w:pPr>
      <w:r>
        <w:rPr>
          <w:rFonts w:hint="eastAsia"/>
        </w:rPr>
        <w:t>지금까지의</w:t>
      </w:r>
      <w:r>
        <w:rPr>
          <w:rFonts w:hint="eastAsia"/>
        </w:rPr>
        <w:t xml:space="preserve"> </w:t>
      </w:r>
      <w:r>
        <w:rPr>
          <w:rFonts w:hint="eastAsia"/>
        </w:rPr>
        <w:t>설계대로라면</w:t>
      </w:r>
      <w:r>
        <w:rPr>
          <w:rFonts w:hint="eastAsia"/>
        </w:rPr>
        <w:t xml:space="preserve"> </w:t>
      </w:r>
      <w:r>
        <w:rPr>
          <w:rFonts w:hint="eastAsia"/>
        </w:rPr>
        <w:t>‘명령어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4</w:t>
      </w:r>
      <w:r>
        <w:rPr>
          <w:rFonts w:hint="eastAsia"/>
        </w:rPr>
        <w:t>’</w:t>
      </w:r>
      <w:r>
        <w:rPr>
          <w:rFonts w:hint="eastAsia"/>
        </w:rPr>
        <w:t xml:space="preserve"> state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DONE</w:t>
      </w:r>
      <w:r>
        <w:rPr>
          <w:rFonts w:hint="eastAsia"/>
        </w:rPr>
        <w:t>’</w:t>
      </w:r>
      <w:r>
        <w:rPr>
          <w:rFonts w:hint="eastAsia"/>
        </w:rPr>
        <w:t xml:space="preserve"> state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‘실행’</w:t>
      </w:r>
      <w:r>
        <w:rPr>
          <w:rFonts w:hint="eastAsia"/>
        </w:rPr>
        <w:t xml:space="preserve"> state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굳이</w:t>
      </w:r>
      <w:r>
        <w:rPr>
          <w:rFonts w:hint="eastAsia"/>
        </w:rPr>
        <w:t xml:space="preserve"> </w:t>
      </w:r>
      <w:r>
        <w:rPr>
          <w:rFonts w:hint="eastAsia"/>
        </w:rPr>
        <w:t>넣어야</w:t>
      </w:r>
      <w:r>
        <w:rPr>
          <w:rFonts w:hint="eastAsia"/>
        </w:rPr>
        <w:t xml:space="preserve"> </w:t>
      </w:r>
      <w:r>
        <w:rPr>
          <w:rFonts w:hint="eastAsia"/>
        </w:rPr>
        <w:t>할까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의문이</w:t>
      </w:r>
      <w:r>
        <w:rPr>
          <w:rFonts w:hint="eastAsia"/>
        </w:rPr>
        <w:t xml:space="preserve"> </w:t>
      </w:r>
      <w:r>
        <w:rPr>
          <w:rFonts w:hint="eastAsia"/>
        </w:rPr>
        <w:t>생긴다</w:t>
      </w:r>
      <w:r>
        <w:rPr>
          <w:rFonts w:hint="eastAsia"/>
        </w:rPr>
        <w:t xml:space="preserve">. </w:t>
      </w:r>
      <w:r>
        <w:rPr>
          <w:rFonts w:hint="eastAsia"/>
        </w:rPr>
        <w:t>‘명령어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2~4</w:t>
      </w:r>
      <w:r>
        <w:rPr>
          <w:rFonts w:hint="eastAsia"/>
        </w:rPr>
        <w:t>’</w:t>
      </w:r>
      <w:r>
        <w:rPr>
          <w:rFonts w:hint="eastAsia"/>
        </w:rPr>
        <w:t xml:space="preserve"> state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부분적으로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‘실행’</w:t>
      </w:r>
      <w:r>
        <w:rPr>
          <w:rFonts w:hint="eastAsia"/>
        </w:rPr>
        <w:t xml:space="preserve"> state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구분하여</w:t>
      </w:r>
      <w:r>
        <w:rPr>
          <w:rFonts w:hint="eastAsia"/>
        </w:rPr>
        <w:t xml:space="preserve"> </w:t>
      </w:r>
      <w:r>
        <w:rPr>
          <w:rFonts w:hint="eastAsia"/>
        </w:rPr>
        <w:t>구현하는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퇴색된다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‘명령어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4</w:t>
      </w:r>
      <w:r>
        <w:rPr>
          <w:rFonts w:hint="eastAsia"/>
        </w:rPr>
        <w:t>’</w:t>
      </w:r>
      <w:r>
        <w:rPr>
          <w:rFonts w:hint="eastAsia"/>
        </w:rPr>
        <w:t xml:space="preserve"> state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DONE</w:t>
      </w:r>
      <w:r>
        <w:rPr>
          <w:rFonts w:hint="eastAsia"/>
        </w:rPr>
        <w:t>’</w:t>
      </w:r>
      <w:r>
        <w:rPr>
          <w:rFonts w:hint="eastAsia"/>
        </w:rPr>
        <w:t xml:space="preserve"> state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전환되어도</w:t>
      </w:r>
      <w:r>
        <w:rPr>
          <w:rFonts w:hint="eastAsia"/>
        </w:rPr>
        <w:t xml:space="preserve">, </w:t>
      </w:r>
      <w:r>
        <w:rPr>
          <w:rFonts w:hint="eastAsia"/>
        </w:rPr>
        <w:t>전환</w:t>
      </w:r>
      <w:r>
        <w:rPr>
          <w:rFonts w:hint="eastAsia"/>
        </w:rPr>
        <w:t xml:space="preserve"> </w:t>
      </w:r>
      <w:r>
        <w:rPr>
          <w:rFonts w:hint="eastAsia"/>
        </w:rPr>
        <w:t>시점에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끝나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 xml:space="preserve"> </w:t>
      </w:r>
      <w:r>
        <w:rPr>
          <w:rFonts w:hint="eastAsia"/>
        </w:rPr>
        <w:t>한들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구분할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정도의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마저</w:t>
      </w:r>
      <w:r>
        <w:rPr>
          <w:rFonts w:hint="eastAsia"/>
        </w:rPr>
        <w:t xml:space="preserve"> </w:t>
      </w:r>
      <w:r>
        <w:rPr>
          <w:rFonts w:hint="eastAsia"/>
        </w:rPr>
        <w:t>이뤄져</w:t>
      </w:r>
      <w:r>
        <w:rPr>
          <w:rFonts w:hint="eastAsia"/>
        </w:rPr>
        <w:t xml:space="preserve"> </w:t>
      </w:r>
      <w:r>
        <w:rPr>
          <w:rFonts w:hint="eastAsia"/>
        </w:rPr>
        <w:t>마치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DONE</w:t>
      </w:r>
      <w:r>
        <w:rPr>
          <w:rFonts w:hint="eastAsia"/>
        </w:rPr>
        <w:t>’</w:t>
      </w:r>
      <w:r>
        <w:rPr>
          <w:rFonts w:hint="eastAsia"/>
        </w:rPr>
        <w:t xml:space="preserve"> state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진입과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올바른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느껴질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이것이</w:t>
      </w:r>
      <w:r>
        <w:rPr>
          <w:rFonts w:hint="eastAsia"/>
        </w:rPr>
        <w:t xml:space="preserve"> </w:t>
      </w:r>
      <w:r>
        <w:rPr>
          <w:rFonts w:hint="eastAsia"/>
        </w:rPr>
        <w:t>‘실행’</w:t>
      </w:r>
      <w:r>
        <w:rPr>
          <w:rFonts w:hint="eastAsia"/>
        </w:rPr>
        <w:t xml:space="preserve"> state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구현하여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이뤄지고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강조하고</w:t>
      </w:r>
      <w:r>
        <w:rPr>
          <w:rFonts w:hint="eastAsia"/>
        </w:rPr>
        <w:t xml:space="preserve">, </w:t>
      </w:r>
      <w:r>
        <w:rPr>
          <w:rFonts w:hint="eastAsia"/>
        </w:rPr>
        <w:t>불필요한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요구하기보다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체감을</w:t>
      </w:r>
      <w:r>
        <w:rPr>
          <w:rFonts w:hint="eastAsia"/>
        </w:rPr>
        <w:t xml:space="preserve"> </w:t>
      </w:r>
      <w:r>
        <w:rPr>
          <w:rFonts w:hint="eastAsia"/>
        </w:rPr>
        <w:t>제공할</w:t>
      </w:r>
      <w:r>
        <w:rPr>
          <w:rFonts w:hint="eastAsia"/>
        </w:rPr>
        <w:t xml:space="preserve"> </w:t>
      </w:r>
      <w:r>
        <w:rPr>
          <w:rFonts w:hint="eastAsia"/>
        </w:rPr>
        <w:t>것이라고</w:t>
      </w:r>
      <w:r>
        <w:rPr>
          <w:rFonts w:hint="eastAsia"/>
        </w:rPr>
        <w:t xml:space="preserve"> </w:t>
      </w:r>
      <w:r>
        <w:rPr>
          <w:rFonts w:hint="eastAsia"/>
        </w:rPr>
        <w:t>생각했다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‘실행’</w:t>
      </w:r>
      <w:r>
        <w:rPr>
          <w:rFonts w:hint="eastAsia"/>
        </w:rPr>
        <w:t xml:space="preserve"> 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구현하지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‘명령어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4</w:t>
      </w:r>
      <w:r>
        <w:rPr>
          <w:rFonts w:hint="eastAsia"/>
        </w:rPr>
        <w:t>’</w:t>
      </w:r>
      <w:r>
        <w:rPr>
          <w:rFonts w:hint="eastAsia"/>
        </w:rPr>
        <w:t xml:space="preserve"> state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곧바로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DONE</w:t>
      </w:r>
      <w:r>
        <w:rPr>
          <w:rFonts w:hint="eastAsia"/>
        </w:rPr>
        <w:t>’</w:t>
      </w:r>
      <w:r>
        <w:rPr>
          <w:rFonts w:hint="eastAsia"/>
        </w:rPr>
        <w:t xml:space="preserve"> state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진입하도록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1355C448" w14:textId="77777777" w:rsidR="00767E4B" w:rsidRDefault="00767E4B" w:rsidP="00767E4B"/>
    <w:p w14:paraId="5C57AD82" w14:textId="77777777" w:rsidR="00767E4B" w:rsidRPr="00520ABD" w:rsidRDefault="00767E4B" w:rsidP="00767E4B">
      <w:pPr>
        <w:rPr>
          <w:b/>
        </w:rPr>
      </w:pPr>
      <w:r w:rsidRPr="00040F9B">
        <w:rPr>
          <w:rFonts w:hint="eastAsia"/>
          <w:b/>
          <w:bCs/>
        </w:rPr>
        <w:t>고찰</w:t>
      </w:r>
      <w:r w:rsidRPr="00040F9B">
        <w:rPr>
          <w:rFonts w:hint="eastAsia"/>
          <w:b/>
          <w:bCs/>
        </w:rPr>
        <w:t xml:space="preserve"> </w:t>
      </w:r>
      <w:r>
        <w:rPr>
          <w:b/>
          <w:bCs/>
        </w:rPr>
        <w:t>5</w:t>
      </w:r>
      <w:r w:rsidRPr="00040F9B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버튼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입력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감지의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까다로움</w:t>
      </w:r>
    </w:p>
    <w:p w14:paraId="2AA84CA3" w14:textId="77777777" w:rsidR="00767E4B" w:rsidRDefault="00767E4B" w:rsidP="00767E4B">
      <w:pPr>
        <w:ind w:firstLineChars="100" w:firstLine="200"/>
      </w:pPr>
      <w:r w:rsidRPr="002C39A0">
        <w:rPr>
          <w:noProof/>
        </w:rPr>
        <w:drawing>
          <wp:inline distT="0" distB="0" distL="0" distR="0" wp14:anchorId="41C57FA0" wp14:editId="6564EE5F">
            <wp:extent cx="3098800" cy="1744759"/>
            <wp:effectExtent l="0" t="0" r="6350" b="8255"/>
            <wp:docPr id="29389085" name="그림 2938908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085" name="그림 29389085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192" cy="17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F16" w14:textId="77777777" w:rsidR="00767E4B" w:rsidRDefault="00767E4B" w:rsidP="00767E4B">
      <w:pPr>
        <w:ind w:firstLineChars="100" w:firstLine="200"/>
      </w:pPr>
      <w:r>
        <w:rPr>
          <w:rFonts w:hint="eastAsia"/>
        </w:rPr>
        <w:t>기껏해야</w:t>
      </w:r>
      <w:r>
        <w:rPr>
          <w:rFonts w:hint="eastAsia"/>
        </w:rPr>
        <w:t xml:space="preserve"> </w:t>
      </w:r>
      <w:r>
        <w:rPr>
          <w:rFonts w:hint="eastAsia"/>
        </w:rPr>
        <w:t>버튼일</w:t>
      </w:r>
      <w:r>
        <w:rPr>
          <w:rFonts w:hint="eastAsia"/>
        </w:rPr>
        <w:t xml:space="preserve"> </w:t>
      </w:r>
      <w:r>
        <w:rPr>
          <w:rFonts w:hint="eastAsia"/>
        </w:rPr>
        <w:t>뿐이라고</w:t>
      </w:r>
      <w:r>
        <w:rPr>
          <w:rFonts w:hint="eastAsia"/>
        </w:rPr>
        <w:t xml:space="preserve"> </w:t>
      </w:r>
      <w:r>
        <w:rPr>
          <w:rFonts w:hint="eastAsia"/>
        </w:rPr>
        <w:t>생각했지만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정작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감지를</w:t>
      </w:r>
      <w:r>
        <w:rPr>
          <w:rFonts w:hint="eastAsia"/>
        </w:rPr>
        <w:t xml:space="preserve"> </w:t>
      </w:r>
      <w:r>
        <w:rPr>
          <w:rFonts w:hint="eastAsia"/>
        </w:rPr>
        <w:t>매끄럽게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쓰게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처음엔</w:t>
      </w:r>
      <w:r>
        <w:rPr>
          <w:rFonts w:hint="eastAsia"/>
        </w:rPr>
        <w:t xml:space="preserve"> </w:t>
      </w:r>
      <w:r>
        <w:rPr>
          <w:rFonts w:hint="eastAsia"/>
        </w:rPr>
        <w:t>예전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썼던</w:t>
      </w:r>
      <w:r>
        <w:rPr>
          <w:rFonts w:hint="eastAsia"/>
        </w:rPr>
        <w:t xml:space="preserve"> </w:t>
      </w:r>
      <w:r>
        <w:rPr>
          <w:rFonts w:hint="eastAsia"/>
        </w:rPr>
        <w:t>방식과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proofErr w:type="spellStart"/>
      <w:r>
        <w:t>debouncer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synchronzer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한번씩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거치고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버튼의</w:t>
      </w:r>
      <w:r>
        <w:rPr>
          <w:rFonts w:hint="eastAsia"/>
        </w:rPr>
        <w:t xml:space="preserve"> f</w:t>
      </w:r>
      <w:r>
        <w:t>alling edge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회로</w:t>
      </w:r>
      <w:r>
        <w:rPr>
          <w:rFonts w:hint="eastAsia"/>
        </w:rPr>
        <w:t xml:space="preserve"> </w:t>
      </w:r>
      <w:r>
        <w:rPr>
          <w:rFonts w:hint="eastAsia"/>
        </w:rPr>
        <w:t>받아들여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꾹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반응을</w:t>
      </w:r>
      <w:r>
        <w:rPr>
          <w:rFonts w:hint="eastAsia"/>
        </w:rPr>
        <w:t xml:space="preserve"> </w:t>
      </w:r>
      <w:r>
        <w:rPr>
          <w:rFonts w:hint="eastAsia"/>
        </w:rPr>
        <w:t>설계했다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누를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횟수가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동작했고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꾹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속도로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천이됐다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분명</w:t>
      </w:r>
      <w:r>
        <w:rPr>
          <w:rFonts w:hint="eastAsia"/>
        </w:rPr>
        <w:t xml:space="preserve"> </w:t>
      </w:r>
      <w:proofErr w:type="spellStart"/>
      <w:r>
        <w:t>debouncer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synchronzer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썼음에도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불안정한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듯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proofErr w:type="gramEnd"/>
      <w:r>
        <w:rPr>
          <w:rFonts w:hint="eastAsia"/>
        </w:rPr>
        <w:t xml:space="preserve">. </w:t>
      </w:r>
    </w:p>
    <w:p w14:paraId="71CB089C" w14:textId="77777777" w:rsidR="00767E4B" w:rsidRDefault="00767E4B" w:rsidP="00767E4B">
      <w:pPr>
        <w:ind w:firstLineChars="100" w:firstLine="200"/>
      </w:pPr>
      <w:r>
        <w:rPr>
          <w:noProof/>
        </w:rPr>
        <w:drawing>
          <wp:inline distT="0" distB="0" distL="0" distR="0" wp14:anchorId="20C6E9C7" wp14:editId="0A0340BA">
            <wp:extent cx="4866482" cy="2209800"/>
            <wp:effectExtent l="0" t="0" r="0" b="0"/>
            <wp:docPr id="1520149317" name="그림 152014931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49317" name="그림 1" descr="텍스트, 스크린샷, 폰트, 번호이(가) 표시된 사진&#10;&#10;자동 생성된 설명"/>
                    <pic:cNvPicPr/>
                  </pic:nvPicPr>
                  <pic:blipFill rotWithShape="1">
                    <a:blip r:embed="rId18"/>
                    <a:srcRect t="51482"/>
                    <a:stretch/>
                  </pic:blipFill>
                  <pic:spPr bwMode="auto">
                    <a:xfrm>
                      <a:off x="0" y="0"/>
                      <a:ext cx="4885198" cy="221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63CAA" w14:textId="77777777" w:rsidR="00767E4B" w:rsidRDefault="00767E4B" w:rsidP="00767E4B">
      <w:pPr>
        <w:ind w:firstLineChars="100" w:firstLine="200"/>
      </w:pP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t>counter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만들었던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코드와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비교해</w:t>
      </w:r>
      <w:r>
        <w:rPr>
          <w:rFonts w:hint="eastAsia"/>
        </w:rPr>
        <w:t xml:space="preserve"> </w:t>
      </w:r>
      <w:r>
        <w:rPr>
          <w:rFonts w:hint="eastAsia"/>
        </w:rPr>
        <w:t>보았다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결정적인</w:t>
      </w:r>
      <w:r>
        <w:rPr>
          <w:rFonts w:hint="eastAsia"/>
        </w:rPr>
        <w:t xml:space="preserve"> </w:t>
      </w:r>
      <w:r>
        <w:rPr>
          <w:rFonts w:hint="eastAsia"/>
        </w:rPr>
        <w:t>차이는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코드의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CLK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100Hz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동작하고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t>100MHz</w:t>
      </w:r>
      <w:r>
        <w:rPr>
          <w:rFonts w:hint="eastAsia"/>
        </w:rPr>
        <w:t>로</w:t>
      </w:r>
      <w:r>
        <w:t xml:space="preserve"> 100</w:t>
      </w:r>
      <w:r>
        <w:rPr>
          <w:rFonts w:hint="eastAsia"/>
        </w:rPr>
        <w:t>만배의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난다는</w:t>
      </w:r>
      <w:r>
        <w:rPr>
          <w:rFonts w:hint="eastAsia"/>
        </w:rPr>
        <w:t xml:space="preserve"> </w:t>
      </w:r>
      <w:r>
        <w:rPr>
          <w:rFonts w:hint="eastAsia"/>
        </w:rPr>
        <w:t>것이었다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rPr>
          <w:rFonts w:hint="eastAsia"/>
        </w:rPr>
        <w:t>코드도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필터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proofErr w:type="spellStart"/>
      <w:r>
        <w:t>freq</w:t>
      </w:r>
      <w:proofErr w:type="spellEnd"/>
      <w:r>
        <w:t xml:space="preserve"> divider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1</w:t>
      </w:r>
      <w:r>
        <w:t>00Hz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C</w:t>
      </w:r>
      <w:r>
        <w:t>LK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r>
        <w:rPr>
          <w:rFonts w:hint="eastAsia"/>
        </w:rPr>
        <w:t>하였고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안정성을</w:t>
      </w:r>
      <w:r>
        <w:rPr>
          <w:rFonts w:hint="eastAsia"/>
        </w:rPr>
        <w:t xml:space="preserve"> </w:t>
      </w:r>
      <w:r>
        <w:rPr>
          <w:rFonts w:hint="eastAsia"/>
        </w:rPr>
        <w:t>확보할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11220021" w14:textId="77777777" w:rsidR="00767E4B" w:rsidRDefault="00767E4B" w:rsidP="00767E4B">
      <w:pPr>
        <w:ind w:firstLineChars="100" w:firstLine="200"/>
      </w:pPr>
      <w:r w:rsidRPr="00F129F0">
        <w:rPr>
          <w:noProof/>
        </w:rPr>
        <w:drawing>
          <wp:inline distT="0" distB="0" distL="0" distR="0" wp14:anchorId="39D6D359" wp14:editId="6C199B1C">
            <wp:extent cx="3084681" cy="2709333"/>
            <wp:effectExtent l="0" t="0" r="1905" b="0"/>
            <wp:docPr id="1691742754" name="그림 169174275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42754" name="그림 1691742754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379" cy="27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892" w14:textId="77777777" w:rsidR="00767E4B" w:rsidRDefault="00767E4B" w:rsidP="00767E4B">
      <w:pPr>
        <w:ind w:firstLineChars="100" w:firstLine="200"/>
      </w:pPr>
      <w:r>
        <w:rPr>
          <w:rFonts w:hint="eastAsia"/>
        </w:rPr>
        <w:t>그러나</w:t>
      </w:r>
      <w:r>
        <w:rPr>
          <w:rFonts w:hint="eastAsia"/>
        </w:rPr>
        <w:t xml:space="preserve"> C</w:t>
      </w:r>
      <w:r>
        <w:t>LK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100Hz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낮춰도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여전히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꾹</w:t>
      </w:r>
      <w: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있었을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인식되는</w:t>
      </w:r>
      <w:r>
        <w:rPr>
          <w:rFonts w:hint="eastAsia"/>
        </w:rPr>
        <w:t xml:space="preserve"> </w:t>
      </w:r>
      <w:r>
        <w:rPr>
          <w:rFonts w:hint="eastAsia"/>
        </w:rPr>
        <w:t>상황은</w:t>
      </w:r>
      <w:r>
        <w:rPr>
          <w:rFonts w:hint="eastAsia"/>
        </w:rPr>
        <w:t xml:space="preserve"> </w:t>
      </w:r>
      <w:r>
        <w:rPr>
          <w:rFonts w:hint="eastAsia"/>
        </w:rPr>
        <w:t>계속됐다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ebouncer</w:t>
      </w:r>
      <w:proofErr w:type="spellEnd"/>
      <w:r>
        <w:t xml:space="preserve"> </w:t>
      </w: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r>
        <w:rPr>
          <w:rFonts w:hint="eastAsia"/>
        </w:rPr>
        <w:t>이유를</w:t>
      </w:r>
      <w:r>
        <w:rPr>
          <w:rFonts w:hint="eastAsia"/>
        </w:rPr>
        <w:t xml:space="preserve"> </w:t>
      </w:r>
      <w:r>
        <w:rPr>
          <w:rFonts w:hint="eastAsia"/>
        </w:rPr>
        <w:t>찾을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d</w:t>
      </w:r>
      <w:r>
        <w:t>ebouncer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N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연속으로</w:t>
      </w:r>
      <w:r>
        <w:rPr>
          <w:rFonts w:hint="eastAsia"/>
        </w:rPr>
        <w:t xml:space="preserve"> </w:t>
      </w:r>
      <w:r>
        <w:t>High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감지되면</w:t>
      </w:r>
      <w:r>
        <w:rPr>
          <w:rFonts w:hint="eastAsia"/>
        </w:rPr>
        <w:t xml:space="preserve"> </w:t>
      </w:r>
      <w:r w:rsidRPr="0003537C">
        <w:rPr>
          <w:rFonts w:hint="eastAsia"/>
          <w:b/>
          <w:bCs/>
        </w:rPr>
        <w:t>단</w:t>
      </w:r>
      <w:r w:rsidRPr="0003537C">
        <w:rPr>
          <w:rFonts w:hint="eastAsia"/>
          <w:b/>
          <w:bCs/>
        </w:rPr>
        <w:t xml:space="preserve"> </w:t>
      </w:r>
      <w:r w:rsidRPr="0003537C">
        <w:rPr>
          <w:b/>
          <w:bCs/>
        </w:rPr>
        <w:t>1</w:t>
      </w:r>
      <w:r w:rsidRPr="0003537C">
        <w:rPr>
          <w:rFonts w:hint="eastAsia"/>
          <w:b/>
          <w:bCs/>
        </w:rPr>
        <w:t>회</w:t>
      </w:r>
      <w:r>
        <w:rPr>
          <w:rFonts w:hint="eastAsia"/>
        </w:rPr>
        <w:t xml:space="preserve"> H</w:t>
      </w:r>
      <w:r>
        <w:t>igh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이론적으론</w:t>
      </w:r>
      <w:r>
        <w:rPr>
          <w:rFonts w:hint="eastAsia"/>
        </w:rPr>
        <w:t xml:space="preserve"> </w:t>
      </w:r>
      <w:r>
        <w:rPr>
          <w:rFonts w:hint="eastAsia"/>
        </w:rPr>
        <w:t>더더욱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눌려있을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회</w:t>
      </w:r>
      <w:r>
        <w:rPr>
          <w:rFonts w:hint="eastAsia"/>
        </w:rPr>
        <w:t xml:space="preserve"> H</w:t>
      </w:r>
      <w:r>
        <w:t>igh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받아들이는</w:t>
      </w:r>
      <w:r>
        <w:rPr>
          <w:rFonts w:hint="eastAsia"/>
        </w:rPr>
        <w:t xml:space="preserve"> </w:t>
      </w:r>
      <w:r>
        <w:rPr>
          <w:rFonts w:hint="eastAsia"/>
        </w:rPr>
        <w:t>것과는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N</w:t>
      </w:r>
      <w:r>
        <w:rPr>
          <w:rFonts w:hint="eastAsia"/>
        </w:rPr>
        <w:t>회를</w:t>
      </w:r>
      <w:r>
        <w:rPr>
          <w:rFonts w:hint="eastAsia"/>
        </w:rPr>
        <w:t xml:space="preserve"> </w:t>
      </w:r>
      <w:r>
        <w:rPr>
          <w:rFonts w:hint="eastAsia"/>
        </w:rPr>
        <w:t>세는</w:t>
      </w:r>
      <w:r>
        <w:rPr>
          <w:rFonts w:hint="eastAsia"/>
        </w:rPr>
        <w:t xml:space="preserve"> </w:t>
      </w:r>
      <w:r>
        <w:t>counter</w:t>
      </w:r>
      <w:r>
        <w:rPr>
          <w:rFonts w:hint="eastAsia"/>
        </w:rPr>
        <w:t>가</w:t>
      </w:r>
      <w:r>
        <w:rPr>
          <w:rFonts w:hint="eastAsia"/>
        </w:rPr>
        <w:t xml:space="preserve"> K</w:t>
      </w:r>
      <w:r>
        <w:t>bit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이뤄져</w:t>
      </w:r>
      <w:r>
        <w:rPr>
          <w:rFonts w:hint="eastAsia"/>
        </w:rPr>
        <w:t xml:space="preserve"> o</w:t>
      </w:r>
      <w:r>
        <w:t>verflow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일으키며</w:t>
      </w:r>
      <w:r>
        <w:rPr>
          <w:rFonts w:hint="eastAsia"/>
        </w:rPr>
        <w:t xml:space="preserve"> </w:t>
      </w:r>
      <w:r>
        <w:rPr>
          <w:rFonts w:hint="eastAsia"/>
        </w:rPr>
        <w:t>순회한다는</w:t>
      </w:r>
      <w:r>
        <w:rPr>
          <w:rFonts w:hint="eastAsia"/>
        </w:rPr>
        <w:t xml:space="preserve"> </w:t>
      </w:r>
      <w:r>
        <w:rPr>
          <w:rFonts w:hint="eastAsia"/>
        </w:rPr>
        <w:t>점에</w:t>
      </w:r>
      <w:r>
        <w:rPr>
          <w:rFonts w:hint="eastAsia"/>
        </w:rPr>
        <w:t xml:space="preserve"> </w:t>
      </w:r>
      <w:r>
        <w:rPr>
          <w:rFonts w:hint="eastAsia"/>
        </w:rPr>
        <w:t>주목해야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c</w:t>
      </w:r>
      <w:r>
        <w:t>ounter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회가</w:t>
      </w:r>
      <w:r>
        <w:rPr>
          <w:rFonts w:hint="eastAsia"/>
        </w:rPr>
        <w:t xml:space="preserve"> </w:t>
      </w:r>
      <w:r>
        <w:rPr>
          <w:rFonts w:hint="eastAsia"/>
        </w:rPr>
        <w:t>감지되는</w:t>
      </w:r>
      <w:r>
        <w:rPr>
          <w:rFonts w:hint="eastAsia"/>
        </w:rPr>
        <w:t xml:space="preserve"> </w:t>
      </w:r>
      <w:r>
        <w:rPr>
          <w:rFonts w:hint="eastAsia"/>
        </w:rPr>
        <w:t>횟수가</w:t>
      </w:r>
      <w:r>
        <w:rPr>
          <w:rFonts w:hint="eastAsia"/>
        </w:rPr>
        <w:t xml:space="preserve"> 1</w:t>
      </w:r>
      <w:r>
        <w:rPr>
          <w:rFonts w:hint="eastAsia"/>
        </w:rPr>
        <w:t>회가</w:t>
      </w:r>
      <w:r>
        <w:rPr>
          <w:rFonts w:hint="eastAsia"/>
        </w:rPr>
        <w:t xml:space="preserve"> </w:t>
      </w:r>
      <w:r>
        <w:rPr>
          <w:rFonts w:hint="eastAsia"/>
        </w:rPr>
        <w:t>아니게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꾹</w:t>
      </w:r>
      <w:r>
        <w:rPr>
          <w:rFonts w:hint="eastAsia"/>
        </w:rPr>
        <w:t xml:space="preserve"> </w:t>
      </w:r>
      <w:r>
        <w:rPr>
          <w:rFonts w:hint="eastAsia"/>
        </w:rPr>
        <w:t>눌린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c</w:t>
      </w:r>
      <w:r>
        <w:t>ounter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순회하는</w:t>
      </w:r>
      <w:r>
        <w:rPr>
          <w:rFonts w:hint="eastAsia"/>
        </w:rP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H</w:t>
      </w:r>
      <w:r>
        <w:t>igh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감지하게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1F9496ED" w14:textId="77777777" w:rsidR="00767E4B" w:rsidRDefault="00767E4B" w:rsidP="00767E4B">
      <w:pPr>
        <w:ind w:firstLineChars="100" w:firstLine="200"/>
      </w:pPr>
      <w:r w:rsidRPr="00277111">
        <w:rPr>
          <w:noProof/>
        </w:rPr>
        <w:drawing>
          <wp:inline distT="0" distB="0" distL="0" distR="0" wp14:anchorId="445DC4DC" wp14:editId="5C55FBA5">
            <wp:extent cx="3452159" cy="297206"/>
            <wp:effectExtent l="0" t="0" r="0" b="7620"/>
            <wp:docPr id="457477194" name="그림 45747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77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CC6E" w14:textId="77777777" w:rsidR="00767E4B" w:rsidRDefault="00767E4B" w:rsidP="00767E4B">
      <w:pPr>
        <w:ind w:firstLineChars="100" w:firstLine="200"/>
      </w:pPr>
      <w:r>
        <w:rPr>
          <w:rFonts w:hint="eastAsia"/>
        </w:rPr>
        <w:t>따라서</w:t>
      </w:r>
      <w:r>
        <w:rPr>
          <w:rFonts w:hint="eastAsia"/>
        </w:rPr>
        <w:t xml:space="preserve"> 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높여</w:t>
      </w:r>
      <w:r>
        <w:rPr>
          <w:rFonts w:hint="eastAsia"/>
        </w:rPr>
        <w:t xml:space="preserve"> c</w:t>
      </w:r>
      <w:r>
        <w:t>ounter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순회하지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하였고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언제나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ebouncer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회의</w:t>
      </w:r>
      <w:r>
        <w:rPr>
          <w:rFonts w:hint="eastAsia"/>
        </w:rPr>
        <w:t xml:space="preserve"> </w:t>
      </w:r>
      <w:r>
        <w:t>High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감지에</w:t>
      </w:r>
      <w:r>
        <w:rPr>
          <w:rFonts w:hint="eastAsia"/>
        </w:rPr>
        <w:t xml:space="preserve"> </w:t>
      </w:r>
      <w:r>
        <w:rPr>
          <w:rFonts w:hint="eastAsia"/>
        </w:rPr>
        <w:t>장애를</w:t>
      </w:r>
      <w:r>
        <w:rPr>
          <w:rFonts w:hint="eastAsia"/>
        </w:rPr>
        <w:t xml:space="preserve"> </w:t>
      </w:r>
      <w:r>
        <w:rPr>
          <w:rFonts w:hint="eastAsia"/>
        </w:rPr>
        <w:t>주지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수준에서</w:t>
      </w:r>
      <w:r>
        <w:rPr>
          <w:rFonts w:hint="eastAsia"/>
        </w:rPr>
        <w:t xml:space="preserve"> </w:t>
      </w:r>
      <w:r>
        <w:rPr>
          <w:rFonts w:hint="eastAsia"/>
        </w:rPr>
        <w:t>반응성을</w:t>
      </w:r>
      <w:r>
        <w:rPr>
          <w:rFonts w:hint="eastAsia"/>
        </w:rPr>
        <w:t xml:space="preserve"> </w:t>
      </w:r>
      <w:r>
        <w:rPr>
          <w:rFonts w:hint="eastAsia"/>
        </w:rPr>
        <w:t>향상시키기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수인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조였다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이로써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올바른</w:t>
      </w:r>
      <w:r>
        <w:rPr>
          <w:rFonts w:hint="eastAsia"/>
        </w:rPr>
        <w:t xml:space="preserve"> </w:t>
      </w:r>
      <w:r>
        <w:rPr>
          <w:rFonts w:hint="eastAsia"/>
        </w:rPr>
        <w:t>횟수를</w:t>
      </w:r>
      <w:r>
        <w:rPr>
          <w:rFonts w:hint="eastAsia"/>
        </w:rPr>
        <w:t xml:space="preserve"> </w:t>
      </w:r>
      <w:r>
        <w:rPr>
          <w:rFonts w:hint="eastAsia"/>
        </w:rPr>
        <w:t>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14:paraId="0FA552A2" w14:textId="77777777" w:rsidR="00767E4B" w:rsidRDefault="00767E4B" w:rsidP="00767E4B"/>
    <w:p w14:paraId="545FCCF1" w14:textId="77777777" w:rsidR="00767E4B" w:rsidRPr="008C0833" w:rsidRDefault="00767E4B" w:rsidP="00767E4B">
      <w:pPr>
        <w:rPr>
          <w:b/>
        </w:rPr>
      </w:pPr>
      <w:r w:rsidRPr="00040F9B">
        <w:rPr>
          <w:rFonts w:hint="eastAsia"/>
          <w:b/>
          <w:bCs/>
        </w:rPr>
        <w:t>고찰</w:t>
      </w:r>
      <w:r w:rsidRPr="00040F9B">
        <w:rPr>
          <w:rFonts w:hint="eastAsia"/>
          <w:b/>
          <w:bCs/>
        </w:rPr>
        <w:t xml:space="preserve"> </w:t>
      </w:r>
      <w:r>
        <w:rPr>
          <w:b/>
          <w:bCs/>
        </w:rPr>
        <w:t>6</w:t>
      </w:r>
      <w:r w:rsidRPr="00040F9B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버튼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내부</w:t>
      </w:r>
      <w:r>
        <w:rPr>
          <w:rFonts w:hint="eastAsia"/>
          <w:b/>
          <w:bCs/>
        </w:rPr>
        <w:t xml:space="preserve"> C</w:t>
      </w:r>
      <w:r>
        <w:rPr>
          <w:b/>
          <w:bCs/>
        </w:rPr>
        <w:t xml:space="preserve">LK </w:t>
      </w:r>
      <w:r>
        <w:rPr>
          <w:rFonts w:hint="eastAsia"/>
          <w:b/>
          <w:bCs/>
        </w:rPr>
        <w:t>주기</w:t>
      </w:r>
    </w:p>
    <w:p w14:paraId="7A462D50" w14:textId="77777777" w:rsidR="00767E4B" w:rsidRDefault="00767E4B" w:rsidP="00767E4B">
      <w:pPr>
        <w:ind w:firstLineChars="100" w:firstLine="20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고찰의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필터</w:t>
      </w:r>
      <w:r>
        <w:rPr>
          <w:rFonts w:hint="eastAsia"/>
        </w:rPr>
        <w:t xml:space="preserve"> </w:t>
      </w:r>
      <w:r>
        <w:rPr>
          <w:rFonts w:hint="eastAsia"/>
        </w:rPr>
        <w:t>내부에서</w:t>
      </w:r>
      <w:r>
        <w:rPr>
          <w:rFonts w:hint="eastAsia"/>
        </w:rPr>
        <w:t xml:space="preserve"> </w:t>
      </w:r>
      <w:r>
        <w:t xml:space="preserve">100Hz </w:t>
      </w:r>
      <w:r>
        <w:rPr>
          <w:rFonts w:hint="eastAsia"/>
        </w:rPr>
        <w:t>C</w:t>
      </w:r>
      <w:r>
        <w:t>LK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과제에서</w:t>
      </w:r>
      <w:r>
        <w:rPr>
          <w:rFonts w:hint="eastAsia"/>
        </w:rPr>
        <w:t xml:space="preserve"> </w:t>
      </w:r>
      <w:r>
        <w:rPr>
          <w:rFonts w:hint="eastAsia"/>
        </w:rPr>
        <w:t>요구사항으로</w:t>
      </w:r>
      <w:r>
        <w:rPr>
          <w:rFonts w:hint="eastAsia"/>
        </w:rPr>
        <w:t xml:space="preserve"> </w:t>
      </w:r>
      <w:r w:rsidRPr="005A2A72">
        <w:rPr>
          <w:b/>
          <w:bCs/>
        </w:rPr>
        <w:t>“100MHz</w:t>
      </w:r>
      <w:r w:rsidRPr="005A2A72">
        <w:rPr>
          <w:b/>
          <w:bCs/>
        </w:rPr>
        <w:t>로</w:t>
      </w:r>
      <w:r w:rsidRPr="005A2A72">
        <w:rPr>
          <w:b/>
          <w:bCs/>
        </w:rPr>
        <w:t xml:space="preserve"> </w:t>
      </w:r>
      <w:r w:rsidRPr="005A2A72">
        <w:rPr>
          <w:b/>
          <w:bCs/>
        </w:rPr>
        <w:t>동작하도록</w:t>
      </w:r>
      <w:r w:rsidRPr="005A2A72">
        <w:rPr>
          <w:b/>
          <w:bCs/>
        </w:rPr>
        <w:t xml:space="preserve"> </w:t>
      </w:r>
      <w:r w:rsidRPr="005A2A72">
        <w:rPr>
          <w:b/>
          <w:bCs/>
        </w:rPr>
        <w:t>구성한다</w:t>
      </w:r>
      <w:r w:rsidRPr="005A2A72">
        <w:rPr>
          <w:b/>
          <w:bCs/>
        </w:rPr>
        <w:t>.”</w:t>
      </w:r>
      <w:r w:rsidRPr="005A2A72">
        <w:rPr>
          <w:rFonts w:hint="eastAsia"/>
        </w:rPr>
        <w:t>라</w:t>
      </w:r>
      <w:r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명시되어</w:t>
      </w:r>
      <w:r>
        <w:rPr>
          <w:rFonts w:hint="eastAsia"/>
        </w:rPr>
        <w:t xml:space="preserve"> </w:t>
      </w:r>
      <w:r>
        <w:rPr>
          <w:rFonts w:hint="eastAsia"/>
        </w:rPr>
        <w:t>있었기에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이왕이면</w:t>
      </w:r>
      <w:r>
        <w:rPr>
          <w:rFonts w:hint="eastAsia"/>
        </w:rPr>
        <w:t xml:space="preserve"> 1</w:t>
      </w:r>
      <w:r>
        <w:t>00MHz CLK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사용하며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좋았다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d</w:t>
      </w:r>
      <w:r>
        <w:t>ebouncer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동작과</w:t>
      </w:r>
      <w:r>
        <w:rPr>
          <w:rFonts w:hint="eastAsia"/>
        </w:rPr>
        <w:t xml:space="preserve"> </w:t>
      </w:r>
      <w:r>
        <w:rPr>
          <w:rFonts w:hint="eastAsia"/>
        </w:rPr>
        <w:t>문제의</w:t>
      </w:r>
      <w:r>
        <w:rPr>
          <w:rFonts w:hint="eastAsia"/>
        </w:rPr>
        <w:t xml:space="preserve"> </w:t>
      </w:r>
      <w:r>
        <w:rPr>
          <w:rFonts w:hint="eastAsia"/>
        </w:rPr>
        <w:t>원인을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알고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뒤였기에</w:t>
      </w:r>
      <w:r>
        <w:rPr>
          <w:rFonts w:hint="eastAsia"/>
        </w:rPr>
        <w:t xml:space="preserve"> </w:t>
      </w:r>
      <w:r>
        <w:rPr>
          <w:rFonts w:hint="eastAsia"/>
        </w:rPr>
        <w:t>얼마든지</w:t>
      </w:r>
      <w:r>
        <w:rPr>
          <w:rFonts w:hint="eastAsia"/>
        </w:rP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t>100MHz CLK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ebouncer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손보면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오버헤드가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커진다는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C</w:t>
      </w:r>
      <w:r>
        <w:t xml:space="preserve">LK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ebouncer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counter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>
        <w:rPr>
          <w:rFonts w:hint="eastAsia"/>
        </w:rP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같은데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d</w:t>
      </w:r>
      <w:r>
        <w:t>ebouncer</w:t>
      </w:r>
      <w:proofErr w:type="spellEnd"/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t>overflow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내지</w:t>
      </w:r>
      <w:r>
        <w:rPr>
          <w:rFonts w:hint="eastAsia"/>
        </w:rPr>
        <w:t xml:space="preserve"> </w:t>
      </w:r>
      <w:r>
        <w:rPr>
          <w:rFonts w:hint="eastAsia"/>
        </w:rPr>
        <w:t>못하게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잡아야만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 xml:space="preserve">N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높여야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만이라고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3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회의</w:t>
      </w:r>
      <w:r>
        <w:rPr>
          <w:rFonts w:hint="eastAsia"/>
        </w:rPr>
        <w:t xml:space="preserve"> </w:t>
      </w:r>
      <w:r>
        <w:t xml:space="preserve">counting </w:t>
      </w:r>
      <w:r>
        <w:rPr>
          <w:rFonts w:hint="eastAsia"/>
        </w:rPr>
        <w:t>중에</w:t>
      </w:r>
      <w:r>
        <w:rPr>
          <w:rFonts w:hint="eastAsia"/>
        </w:rPr>
        <w:t xml:space="preserve"> 1</w:t>
      </w:r>
      <w:r>
        <w:rPr>
          <w:rFonts w:hint="eastAsia"/>
        </w:rPr>
        <w:t>회라도</w:t>
      </w:r>
      <w:r>
        <w:rPr>
          <w:rFonts w:hint="eastAsia"/>
        </w:rPr>
        <w:t xml:space="preserve"> </w:t>
      </w:r>
      <w:r>
        <w:t>Low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입력될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이전의</w:t>
      </w:r>
      <w:r>
        <w:rPr>
          <w:rFonts w:hint="eastAsia"/>
        </w:rPr>
        <w:t xml:space="preserve"> </w:t>
      </w:r>
      <w:r>
        <w:t>count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버리게</w:t>
      </w:r>
      <w:r>
        <w:rPr>
          <w:rFonts w:hint="eastAsia"/>
        </w:rPr>
        <w:t xml:space="preserve"> </w:t>
      </w:r>
      <w:r>
        <w:rPr>
          <w:rFonts w:hint="eastAsia"/>
        </w:rPr>
        <w:t>되므로</w:t>
      </w:r>
      <w: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안정성이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t xml:space="preserve">Low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유예를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c</w:t>
      </w:r>
      <w:r>
        <w:t>ounter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도입해야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1454840" w14:textId="77777777" w:rsidR="00767E4B" w:rsidRDefault="00767E4B" w:rsidP="00767E4B">
      <w:pPr>
        <w:ind w:firstLineChars="100" w:firstLine="200"/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필터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내부에서만큼은</w:t>
      </w:r>
      <w:proofErr w:type="spellEnd"/>
      <w:r>
        <w:rPr>
          <w:rFonts w:hint="eastAsia"/>
        </w:rPr>
        <w:t xml:space="preserve"> </w:t>
      </w:r>
      <w:r>
        <w:t>100Hz</w:t>
      </w:r>
      <w:r>
        <w:rPr>
          <w:rFonts w:hint="eastAsia"/>
        </w:rPr>
        <w:t xml:space="preserve"> </w:t>
      </w:r>
      <w:r>
        <w:t>CLK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하기로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 xml:space="preserve">. </w:t>
      </w:r>
      <w:r>
        <w:rPr>
          <w:rFonts w:hint="eastAsia"/>
        </w:rPr>
        <w:t>모듈화를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1</w:t>
      </w:r>
      <w:r>
        <w:t>00Hz CLK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철저히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필터</w:t>
      </w:r>
      <w:r>
        <w:rPr>
          <w:rFonts w:hint="eastAsia"/>
        </w:rPr>
        <w:t xml:space="preserve"> </w:t>
      </w:r>
      <w:r>
        <w:rPr>
          <w:rFonts w:hint="eastAsia"/>
        </w:rPr>
        <w:t>내부에서만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f</w:t>
      </w:r>
      <w:r>
        <w:t>req_divider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원래</w:t>
      </w:r>
      <w:r>
        <w:rPr>
          <w:rFonts w:hint="eastAsia"/>
        </w:rPr>
        <w:t xml:space="preserve"> C</w:t>
      </w:r>
      <w:r>
        <w:t>LK</w:t>
      </w:r>
      <w:r>
        <w:rPr>
          <w:rFonts w:hint="eastAsia"/>
        </w:rPr>
        <w:t>으로부터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신호이기에</w:t>
      </w:r>
      <w: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별다른</w:t>
      </w:r>
      <w:r>
        <w:rPr>
          <w:rFonts w:hint="eastAsia"/>
        </w:rPr>
        <w:t xml:space="preserve"> </w:t>
      </w:r>
      <w:r>
        <w:rPr>
          <w:rFonts w:hint="eastAsia"/>
        </w:rPr>
        <w:t>무리를</w:t>
      </w:r>
      <w:r>
        <w:rPr>
          <w:rFonts w:hint="eastAsia"/>
        </w:rPr>
        <w:t xml:space="preserve"> </w:t>
      </w:r>
      <w:r>
        <w:rPr>
          <w:rFonts w:hint="eastAsia"/>
        </w:rPr>
        <w:t>주지도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것이라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>.</w:t>
      </w:r>
    </w:p>
    <w:p w14:paraId="09F1B890" w14:textId="77777777" w:rsidR="00767E4B" w:rsidRDefault="00767E4B" w:rsidP="00767E4B">
      <w:pPr>
        <w:ind w:firstLineChars="100" w:firstLine="200"/>
      </w:pPr>
    </w:p>
    <w:p w14:paraId="194222CA" w14:textId="77777777" w:rsidR="00767E4B" w:rsidRPr="00D426EA" w:rsidRDefault="00767E4B" w:rsidP="00767E4B">
      <w:pPr>
        <w:rPr>
          <w:b/>
          <w:bCs/>
        </w:rPr>
      </w:pPr>
      <w:r w:rsidRPr="00040F9B">
        <w:rPr>
          <w:rFonts w:hint="eastAsia"/>
          <w:b/>
          <w:bCs/>
        </w:rPr>
        <w:t>고찰</w:t>
      </w:r>
      <w:r w:rsidRPr="00040F9B">
        <w:rPr>
          <w:rFonts w:hint="eastAsia"/>
          <w:b/>
          <w:bCs/>
        </w:rPr>
        <w:t xml:space="preserve"> </w:t>
      </w:r>
      <w:r>
        <w:rPr>
          <w:b/>
          <w:bCs/>
        </w:rPr>
        <w:t>7</w:t>
      </w:r>
      <w:r w:rsidRPr="00040F9B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버튼과</w:t>
      </w:r>
      <w:r>
        <w:rPr>
          <w:rFonts w:hint="eastAsia"/>
          <w:b/>
          <w:bCs/>
        </w:rPr>
        <w:t xml:space="preserve"> I</w:t>
      </w:r>
      <w:r>
        <w:rPr>
          <w:b/>
          <w:bCs/>
        </w:rPr>
        <w:t>/O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C</w:t>
      </w:r>
      <w:r>
        <w:rPr>
          <w:b/>
          <w:bCs/>
        </w:rPr>
        <w:t xml:space="preserve">LK </w:t>
      </w:r>
      <w:r>
        <w:rPr>
          <w:rFonts w:hint="eastAsia"/>
          <w:b/>
          <w:bCs/>
        </w:rPr>
        <w:t>동기화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문제</w:t>
      </w:r>
    </w:p>
    <w:p w14:paraId="193D54E2" w14:textId="77777777" w:rsidR="00767E4B" w:rsidRDefault="00767E4B" w:rsidP="00767E4B">
      <w:pPr>
        <w:ind w:firstLineChars="100" w:firstLine="200"/>
      </w:pPr>
      <w:r w:rsidRPr="00D426EA">
        <w:rPr>
          <w:noProof/>
        </w:rPr>
        <w:drawing>
          <wp:inline distT="0" distB="0" distL="0" distR="0" wp14:anchorId="69A3D86F" wp14:editId="2D6070E4">
            <wp:extent cx="4334934" cy="2013938"/>
            <wp:effectExtent l="0" t="0" r="8890" b="5715"/>
            <wp:docPr id="1212007494" name="그림 1212007494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07494" name="그림 1212007494" descr="텍스트, 스크린샷, 도표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281" cy="20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301A" w14:textId="77777777" w:rsidR="00767E4B" w:rsidRDefault="00767E4B" w:rsidP="00767E4B">
      <w:pPr>
        <w:ind w:firstLineChars="100" w:firstLine="20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고찰</w:t>
      </w:r>
      <w:r>
        <w:rPr>
          <w:rFonts w:hint="eastAsia"/>
        </w:rPr>
        <w:t xml:space="preserve"> </w:t>
      </w:r>
      <w:r>
        <w:rPr>
          <w:rFonts w:hint="eastAsia"/>
        </w:rPr>
        <w:t>결과에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t xml:space="preserve">100Hz CLK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동작하게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발생했다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b</w:t>
      </w:r>
      <w:r>
        <w:t>tn</w:t>
      </w:r>
      <w:proofErr w:type="spellEnd"/>
      <w:r>
        <w:t>[1]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눌리고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d</w:t>
      </w:r>
      <w:r>
        <w:t xml:space="preserve">isplay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바뀌어야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동작하지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것이었다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t>HW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>,</w:t>
      </w:r>
      <w:r>
        <w:t xml:space="preserve"> </w:t>
      </w:r>
      <w:proofErr w:type="spellStart"/>
      <w:r>
        <w:t>btn</w:t>
      </w:r>
      <w:proofErr w:type="spellEnd"/>
      <w:r>
        <w:t>[1]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눌리고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s</w:t>
      </w:r>
      <w:r>
        <w:t>egment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불빛이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미세하게</w:t>
      </w:r>
      <w:r>
        <w:rPr>
          <w:rFonts w:hint="eastAsia"/>
        </w:rPr>
        <w:t xml:space="preserve"> </w:t>
      </w:r>
      <w:r>
        <w:rPr>
          <w:rFonts w:hint="eastAsia"/>
        </w:rPr>
        <w:t>떨리는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</w:t>
      </w:r>
      <w:r>
        <w:rPr>
          <w:rFonts w:hint="eastAsia"/>
        </w:rPr>
        <w:t>느껴졌다</w:t>
      </w:r>
      <w:r>
        <w:rPr>
          <w:rFonts w:hint="eastAsia"/>
        </w:rPr>
        <w:t>.</w:t>
      </w:r>
      <w:r>
        <w:t xml:space="preserve"> </w:t>
      </w:r>
      <w:r w:rsidRPr="00D4744F">
        <w:rPr>
          <w:b/>
          <w:bCs/>
        </w:rPr>
        <w:t xml:space="preserve">I/O </w:t>
      </w:r>
      <w:r w:rsidRPr="00D4744F">
        <w:rPr>
          <w:rFonts w:hint="eastAsia"/>
          <w:b/>
          <w:bCs/>
        </w:rPr>
        <w:t>모듈과</w:t>
      </w:r>
      <w:r w:rsidRPr="00D4744F">
        <w:rPr>
          <w:rFonts w:hint="eastAsia"/>
          <w:b/>
          <w:bCs/>
        </w:rPr>
        <w:t xml:space="preserve"> </w:t>
      </w:r>
      <w:r w:rsidRPr="00D4744F">
        <w:rPr>
          <w:rFonts w:hint="eastAsia"/>
          <w:b/>
          <w:bCs/>
        </w:rPr>
        <w:t>버튼</w:t>
      </w:r>
      <w:r w:rsidRPr="00D4744F">
        <w:rPr>
          <w:rFonts w:hint="eastAsia"/>
          <w:b/>
          <w:bCs/>
        </w:rPr>
        <w:t xml:space="preserve"> </w:t>
      </w:r>
      <w:r w:rsidRPr="00D4744F">
        <w:rPr>
          <w:rFonts w:hint="eastAsia"/>
          <w:b/>
          <w:bCs/>
        </w:rPr>
        <w:t>사이의</w:t>
      </w:r>
      <w:r w:rsidRPr="00D4744F">
        <w:rPr>
          <w:rFonts w:hint="eastAsia"/>
          <w:b/>
          <w:bCs/>
        </w:rPr>
        <w:t xml:space="preserve"> </w:t>
      </w:r>
      <w:r w:rsidRPr="00D4744F">
        <w:rPr>
          <w:b/>
          <w:bCs/>
        </w:rPr>
        <w:t xml:space="preserve">CLK </w:t>
      </w:r>
      <w:r w:rsidRPr="00D4744F">
        <w:rPr>
          <w:rFonts w:hint="eastAsia"/>
          <w:b/>
          <w:bCs/>
        </w:rPr>
        <w:t>불일치로</w:t>
      </w:r>
      <w:r w:rsidRPr="00D4744F">
        <w:rPr>
          <w:rFonts w:hint="eastAsia"/>
          <w:b/>
          <w:bCs/>
        </w:rPr>
        <w:t xml:space="preserve"> </w:t>
      </w:r>
      <w:r w:rsidRPr="00D4744F">
        <w:rPr>
          <w:rFonts w:hint="eastAsia"/>
          <w:b/>
          <w:bCs/>
        </w:rPr>
        <w:t>인한</w:t>
      </w:r>
      <w:r w:rsidRPr="00D4744F">
        <w:rPr>
          <w:rFonts w:hint="eastAsia"/>
          <w:b/>
          <w:bCs/>
        </w:rPr>
        <w:t xml:space="preserve"> </w:t>
      </w:r>
      <w:r w:rsidRPr="00D4744F">
        <w:rPr>
          <w:rFonts w:hint="eastAsia"/>
          <w:b/>
          <w:bCs/>
        </w:rPr>
        <w:t>문제였던</w:t>
      </w:r>
      <w:r w:rsidRPr="00D4744F">
        <w:rPr>
          <w:rFonts w:hint="eastAsia"/>
          <w:b/>
          <w:bCs/>
        </w:rPr>
        <w:t xml:space="preserve"> </w:t>
      </w:r>
      <w:r w:rsidRPr="00D4744F">
        <w:rPr>
          <w:rFonts w:hint="eastAsia"/>
          <w:b/>
          <w:bCs/>
        </w:rPr>
        <w:t>것이다</w:t>
      </w:r>
      <w:r w:rsidRPr="00D4744F"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tn</w:t>
      </w:r>
      <w:proofErr w:type="spellEnd"/>
      <w:r>
        <w:t>[1]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I/O</w:t>
      </w:r>
      <w:r>
        <w:rPr>
          <w:rFonts w:hint="eastAsia"/>
        </w:rPr>
        <w:t>모듈과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100MHz</w:t>
      </w:r>
      <w:r>
        <w:rPr>
          <w:rFonts w:hint="eastAsia"/>
        </w:rPr>
        <w:t xml:space="preserve"> </w:t>
      </w:r>
      <w:r>
        <w:t xml:space="preserve">CLK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동작할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생겼다</w:t>
      </w:r>
      <w:r>
        <w:rPr>
          <w:rFonts w:hint="eastAsia"/>
        </w:rPr>
        <w:t>.</w:t>
      </w:r>
    </w:p>
    <w:p w14:paraId="4CBE066B" w14:textId="5EDC3BA3" w:rsidR="00F02122" w:rsidRPr="00767E4B" w:rsidRDefault="00767E4B" w:rsidP="00767E4B">
      <w:pPr>
        <w:ind w:firstLineChars="100" w:firstLine="200"/>
        <w:rPr>
          <w:rFonts w:hint="eastAsia"/>
        </w:rPr>
      </w:pP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rPr>
          <w:rFonts w:hint="eastAsia"/>
        </w:rPr>
        <w:t xml:space="preserve"> 1</w:t>
      </w:r>
      <w:r>
        <w:t>00Hz CLK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없었던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필터를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횟수를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세기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것이었지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b</w:t>
      </w:r>
      <w:r>
        <w:t>tn</w:t>
      </w:r>
      <w:proofErr w:type="spellEnd"/>
      <w:r>
        <w:t>[0]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필터가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상황은</w:t>
      </w:r>
      <w:r>
        <w:rPr>
          <w:rFonts w:hint="eastAsia"/>
        </w:rPr>
        <w:t xml:space="preserve"> </w:t>
      </w:r>
      <w:r>
        <w:rPr>
          <w:rFonts w:hint="eastAsia"/>
        </w:rPr>
        <w:t>아니었다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왜냐하면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버튼들은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회가</w:t>
      </w:r>
      <w:r>
        <w:rPr>
          <w:rFonts w:hint="eastAsia"/>
        </w:rPr>
        <w:t xml:space="preserve"> </w:t>
      </w:r>
      <w:r>
        <w:rPr>
          <w:rFonts w:hint="eastAsia"/>
        </w:rPr>
        <w:t>됐건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눌렸다는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t>’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중요</w:t>
      </w:r>
      <w:r>
        <w:rPr>
          <w:rFonts w:hint="eastAsia"/>
        </w:rPr>
        <w:t>(</w:t>
      </w:r>
      <w:proofErr w:type="spellStart"/>
      <w:r>
        <w:rPr>
          <w:rFonts w:hint="eastAsia"/>
        </w:rPr>
        <w:t>b</w:t>
      </w:r>
      <w:r>
        <w:t>tn</w:t>
      </w:r>
      <w:proofErr w:type="spellEnd"/>
      <w:r>
        <w:t>[3])</w:t>
      </w:r>
      <w:r>
        <w:rPr>
          <w:rFonts w:hint="eastAsia"/>
        </w:rPr>
        <w:t>하거나</w:t>
      </w:r>
      <w:r>
        <w:t xml:space="preserve">,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눌려있는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노이즈가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 </w:t>
      </w:r>
      <w:r>
        <w:rPr>
          <w:rFonts w:hint="eastAsia"/>
        </w:rPr>
        <w:t>상관없기</w:t>
      </w:r>
      <w:r>
        <w:rPr>
          <w:rFonts w:hint="eastAsia"/>
        </w:rPr>
        <w:t>(</w:t>
      </w:r>
      <w:proofErr w:type="spellStart"/>
      <w:r>
        <w:t>btn</w:t>
      </w:r>
      <w:proofErr w:type="spellEnd"/>
      <w:r>
        <w:t xml:space="preserve">[1]) </w:t>
      </w:r>
      <w:r>
        <w:rPr>
          <w:rFonts w:hint="eastAsia"/>
        </w:rPr>
        <w:t>때문이다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그렇기에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필터를</w:t>
      </w:r>
      <w:r>
        <w:rPr>
          <w:rFonts w:hint="eastAsia"/>
        </w:rPr>
        <w:t xml:space="preserve"> </w:t>
      </w:r>
      <w:r>
        <w:rPr>
          <w:rFonts w:hint="eastAsia"/>
        </w:rPr>
        <w:t>통과하는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proofErr w:type="spellStart"/>
      <w:r>
        <w:t>btn</w:t>
      </w:r>
      <w:proofErr w:type="spellEnd"/>
      <w:r>
        <w:t>[0]</w:t>
      </w:r>
      <w:r>
        <w:rPr>
          <w:rFonts w:hint="eastAsia"/>
        </w:rPr>
        <w:t>뿐인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proofErr w:type="spellStart"/>
      <w:r>
        <w:t>btn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필터를</w:t>
      </w:r>
      <w:r>
        <w:rPr>
          <w:rFonts w:hint="eastAsia"/>
        </w:rPr>
        <w:t xml:space="preserve"> </w:t>
      </w:r>
      <w:r>
        <w:rPr>
          <w:rFonts w:hint="eastAsia"/>
        </w:rPr>
        <w:t>통과하지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채</w:t>
      </w:r>
      <w:r>
        <w:rPr>
          <w:rFonts w:hint="eastAsia"/>
        </w:rPr>
        <w:t xml:space="preserve"> </w:t>
      </w:r>
      <w:r>
        <w:t xml:space="preserve">100MHz CLK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연결되도록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t xml:space="preserve">, </w:t>
      </w:r>
      <w:r>
        <w:rPr>
          <w:rFonts w:hint="eastAsia"/>
        </w:rPr>
        <w:t>의도한</w:t>
      </w:r>
      <w:r>
        <w:rPr>
          <w:rFonts w:hint="eastAsia"/>
        </w:rPr>
        <w:t xml:space="preserve"> </w:t>
      </w:r>
      <w:r>
        <w:rPr>
          <w:rFonts w:hint="eastAsia"/>
        </w:rPr>
        <w:t>동작이</w:t>
      </w:r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이뤄짐을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sectPr w:rsidR="00F02122" w:rsidRPr="00767E4B">
      <w:footerReference w:type="default" r:id="rId22"/>
      <w:headerReference w:type="first" r:id="rId23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16914" w14:textId="77777777" w:rsidR="00DF0537" w:rsidRDefault="00DF0537">
      <w:pPr>
        <w:spacing w:before="0" w:after="0"/>
      </w:pPr>
      <w:r>
        <w:separator/>
      </w:r>
    </w:p>
  </w:endnote>
  <w:endnote w:type="continuationSeparator" w:id="0">
    <w:p w14:paraId="3FDC6086" w14:textId="77777777" w:rsidR="00DF0537" w:rsidRDefault="00DF0537">
      <w:pPr>
        <w:spacing w:before="0" w:after="0"/>
      </w:pPr>
      <w:r>
        <w:continuationSeparator/>
      </w:r>
    </w:p>
  </w:endnote>
  <w:endnote w:type="continuationNotice" w:id="1">
    <w:p w14:paraId="4E8C6A6C" w14:textId="77777777" w:rsidR="00DF0537" w:rsidRDefault="00DF053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9FBE56" w14:textId="77777777" w:rsidR="00DF0537" w:rsidRDefault="00DF0537">
      <w:pPr>
        <w:spacing w:before="0" w:after="0"/>
      </w:pPr>
      <w:r>
        <w:separator/>
      </w:r>
    </w:p>
  </w:footnote>
  <w:footnote w:type="continuationSeparator" w:id="0">
    <w:p w14:paraId="0E0C618F" w14:textId="77777777" w:rsidR="00DF0537" w:rsidRDefault="00DF0537">
      <w:pPr>
        <w:spacing w:before="0" w:after="0"/>
      </w:pPr>
      <w:r>
        <w:continuationSeparator/>
      </w:r>
    </w:p>
  </w:footnote>
  <w:footnote w:type="continuationNotice" w:id="1">
    <w:p w14:paraId="10B5D92C" w14:textId="77777777" w:rsidR="00DF0537" w:rsidRDefault="00DF053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224D9730" w:rsidR="00C47A1D" w:rsidRPr="009B1B6A" w:rsidRDefault="006D0E37">
          <w:proofErr w:type="spellStart"/>
          <w:proofErr w:type="gramStart"/>
          <w:r w:rsidRPr="000B1B47">
            <w:t>TeamID</w:t>
          </w:r>
          <w:proofErr w:type="spellEnd"/>
          <w:r w:rsidRPr="000B1B47">
            <w:t xml:space="preserve"> :</w:t>
          </w:r>
          <w:proofErr w:type="gramEnd"/>
          <w:r w:rsidRPr="000B1B47">
            <w:t xml:space="preserve"> </w:t>
          </w:r>
          <w:r w:rsidR="007C32D5">
            <w:t>3</w:t>
          </w:r>
        </w:p>
        <w:p w14:paraId="18C0848F" w14:textId="68626871" w:rsidR="00C47A1D" w:rsidRPr="009B1B6A" w:rsidRDefault="006D0E37">
          <w:r w:rsidRPr="009B1B6A">
            <w:t xml:space="preserve">Student </w:t>
          </w:r>
          <w:proofErr w:type="gramStart"/>
          <w:r w:rsidRPr="009B1B6A">
            <w:t>ID :</w:t>
          </w:r>
          <w:proofErr w:type="gramEnd"/>
          <w:r w:rsidRPr="009B1B6A">
            <w:t xml:space="preserve"> </w:t>
          </w:r>
          <w:r w:rsidR="007C32D5">
            <w:t xml:space="preserve">12191485, </w:t>
          </w:r>
          <w:r w:rsidRPr="009B1B6A">
            <w:t>12</w:t>
          </w:r>
          <w:r w:rsidR="000A2F81">
            <w:t>191492</w:t>
          </w:r>
        </w:p>
        <w:p w14:paraId="2CAA1B7F" w14:textId="434C3102" w:rsidR="00C47A1D" w:rsidRDefault="006D0E37">
          <w:pPr>
            <w:spacing w:after="0"/>
          </w:pPr>
          <w:r w:rsidRPr="009B1B6A">
            <w:t xml:space="preserve">Name : </w:t>
          </w:r>
          <w:r w:rsidR="007C32D5">
            <w:rPr>
              <w:rFonts w:hint="eastAsia"/>
            </w:rPr>
            <w:t>서민규</w:t>
          </w:r>
          <w:r w:rsidR="007C32D5">
            <w:rPr>
              <w:rFonts w:hint="eastAsia"/>
            </w:rPr>
            <w:t>,</w:t>
          </w:r>
          <w:r w:rsidR="007C32D5">
            <w:t xml:space="preserve"> </w:t>
          </w:r>
          <w:r w:rsidR="000A2F81">
            <w:rPr>
              <w:rFonts w:hint="eastAsia"/>
            </w:rPr>
            <w:t>신성규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EndPr/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47363"/>
    <w:multiLevelType w:val="hybridMultilevel"/>
    <w:tmpl w:val="0E5E8F90"/>
    <w:lvl w:ilvl="0" w:tplc="216A5262">
      <w:start w:val="1"/>
      <w:numFmt w:val="bullet"/>
      <w:lvlText w:val="-"/>
      <w:lvlJc w:val="left"/>
      <w:pPr>
        <w:ind w:left="8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12291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3A6F"/>
    <w:rsid w:val="0000517D"/>
    <w:rsid w:val="00005AA9"/>
    <w:rsid w:val="00006E1D"/>
    <w:rsid w:val="00011A5A"/>
    <w:rsid w:val="00011CFE"/>
    <w:rsid w:val="0001241A"/>
    <w:rsid w:val="00012855"/>
    <w:rsid w:val="000138C7"/>
    <w:rsid w:val="000147D5"/>
    <w:rsid w:val="00015BFC"/>
    <w:rsid w:val="0002006C"/>
    <w:rsid w:val="000229AF"/>
    <w:rsid w:val="000239AD"/>
    <w:rsid w:val="0002467D"/>
    <w:rsid w:val="00024731"/>
    <w:rsid w:val="0002481F"/>
    <w:rsid w:val="00024C63"/>
    <w:rsid w:val="00032D95"/>
    <w:rsid w:val="0003438E"/>
    <w:rsid w:val="0003537C"/>
    <w:rsid w:val="00036A9E"/>
    <w:rsid w:val="00036CDA"/>
    <w:rsid w:val="00037625"/>
    <w:rsid w:val="00037652"/>
    <w:rsid w:val="00040F9B"/>
    <w:rsid w:val="00044C95"/>
    <w:rsid w:val="000457E4"/>
    <w:rsid w:val="00045B98"/>
    <w:rsid w:val="00050387"/>
    <w:rsid w:val="00051FCD"/>
    <w:rsid w:val="00052388"/>
    <w:rsid w:val="00052D63"/>
    <w:rsid w:val="000542B6"/>
    <w:rsid w:val="000559CB"/>
    <w:rsid w:val="00056344"/>
    <w:rsid w:val="00060044"/>
    <w:rsid w:val="000605E1"/>
    <w:rsid w:val="00061675"/>
    <w:rsid w:val="00064BE0"/>
    <w:rsid w:val="00065D2E"/>
    <w:rsid w:val="000667C0"/>
    <w:rsid w:val="00070571"/>
    <w:rsid w:val="0007326D"/>
    <w:rsid w:val="000756D0"/>
    <w:rsid w:val="00076C18"/>
    <w:rsid w:val="000800F5"/>
    <w:rsid w:val="0008109B"/>
    <w:rsid w:val="00081B7E"/>
    <w:rsid w:val="000840A8"/>
    <w:rsid w:val="00084E1B"/>
    <w:rsid w:val="0008559D"/>
    <w:rsid w:val="00085E1D"/>
    <w:rsid w:val="0009173E"/>
    <w:rsid w:val="0009320E"/>
    <w:rsid w:val="00093FEE"/>
    <w:rsid w:val="00094458"/>
    <w:rsid w:val="00095C31"/>
    <w:rsid w:val="00096C73"/>
    <w:rsid w:val="00097320"/>
    <w:rsid w:val="000978F0"/>
    <w:rsid w:val="000A1056"/>
    <w:rsid w:val="000A2E95"/>
    <w:rsid w:val="000A2F81"/>
    <w:rsid w:val="000A3918"/>
    <w:rsid w:val="000A4489"/>
    <w:rsid w:val="000A4F23"/>
    <w:rsid w:val="000A5780"/>
    <w:rsid w:val="000B00F1"/>
    <w:rsid w:val="000B0353"/>
    <w:rsid w:val="000B1B47"/>
    <w:rsid w:val="000B262D"/>
    <w:rsid w:val="000C1069"/>
    <w:rsid w:val="000C5610"/>
    <w:rsid w:val="000C7493"/>
    <w:rsid w:val="000D00A9"/>
    <w:rsid w:val="000D035F"/>
    <w:rsid w:val="000D2679"/>
    <w:rsid w:val="000D305B"/>
    <w:rsid w:val="000D605B"/>
    <w:rsid w:val="000E38F8"/>
    <w:rsid w:val="000E3E6F"/>
    <w:rsid w:val="000E51D7"/>
    <w:rsid w:val="000E5EA8"/>
    <w:rsid w:val="000E76B8"/>
    <w:rsid w:val="000F2AB4"/>
    <w:rsid w:val="000F4360"/>
    <w:rsid w:val="000F5091"/>
    <w:rsid w:val="000F6199"/>
    <w:rsid w:val="000F7FD5"/>
    <w:rsid w:val="00105893"/>
    <w:rsid w:val="0010767D"/>
    <w:rsid w:val="001105FB"/>
    <w:rsid w:val="00111B1F"/>
    <w:rsid w:val="00113A8D"/>
    <w:rsid w:val="00121342"/>
    <w:rsid w:val="00122DEC"/>
    <w:rsid w:val="0012308C"/>
    <w:rsid w:val="0012337D"/>
    <w:rsid w:val="001246F2"/>
    <w:rsid w:val="001272D9"/>
    <w:rsid w:val="00127D6D"/>
    <w:rsid w:val="0013171D"/>
    <w:rsid w:val="00133729"/>
    <w:rsid w:val="00133E9C"/>
    <w:rsid w:val="00135FCF"/>
    <w:rsid w:val="00136AC0"/>
    <w:rsid w:val="001406D8"/>
    <w:rsid w:val="00141F10"/>
    <w:rsid w:val="001429E6"/>
    <w:rsid w:val="0014692C"/>
    <w:rsid w:val="00146C34"/>
    <w:rsid w:val="00150A76"/>
    <w:rsid w:val="001552F9"/>
    <w:rsid w:val="00157B7E"/>
    <w:rsid w:val="00164348"/>
    <w:rsid w:val="00164591"/>
    <w:rsid w:val="00165F0D"/>
    <w:rsid w:val="001663B7"/>
    <w:rsid w:val="00166449"/>
    <w:rsid w:val="0016674B"/>
    <w:rsid w:val="00167E2A"/>
    <w:rsid w:val="001727AF"/>
    <w:rsid w:val="00174CA0"/>
    <w:rsid w:val="00175C5E"/>
    <w:rsid w:val="001810C9"/>
    <w:rsid w:val="0018197F"/>
    <w:rsid w:val="00184C3E"/>
    <w:rsid w:val="00184D3C"/>
    <w:rsid w:val="0018636B"/>
    <w:rsid w:val="001863D3"/>
    <w:rsid w:val="00190ECF"/>
    <w:rsid w:val="00193A5E"/>
    <w:rsid w:val="00193F3B"/>
    <w:rsid w:val="001946F6"/>
    <w:rsid w:val="00195F50"/>
    <w:rsid w:val="0019612B"/>
    <w:rsid w:val="001967ED"/>
    <w:rsid w:val="001A359E"/>
    <w:rsid w:val="001A3855"/>
    <w:rsid w:val="001A3F35"/>
    <w:rsid w:val="001A45AB"/>
    <w:rsid w:val="001A529C"/>
    <w:rsid w:val="001A58AE"/>
    <w:rsid w:val="001A70B7"/>
    <w:rsid w:val="001B02E2"/>
    <w:rsid w:val="001B13C9"/>
    <w:rsid w:val="001B181D"/>
    <w:rsid w:val="001B4915"/>
    <w:rsid w:val="001B4958"/>
    <w:rsid w:val="001B4C7D"/>
    <w:rsid w:val="001B5376"/>
    <w:rsid w:val="001B5E15"/>
    <w:rsid w:val="001B71BA"/>
    <w:rsid w:val="001C0AA7"/>
    <w:rsid w:val="001C0AC3"/>
    <w:rsid w:val="001C2E2F"/>
    <w:rsid w:val="001C3A89"/>
    <w:rsid w:val="001C44F2"/>
    <w:rsid w:val="001C6B46"/>
    <w:rsid w:val="001C76A4"/>
    <w:rsid w:val="001D18F2"/>
    <w:rsid w:val="001D3770"/>
    <w:rsid w:val="001D5E18"/>
    <w:rsid w:val="001D748C"/>
    <w:rsid w:val="001E01F2"/>
    <w:rsid w:val="001E341B"/>
    <w:rsid w:val="001E3F01"/>
    <w:rsid w:val="001E7B0D"/>
    <w:rsid w:val="001E7BF1"/>
    <w:rsid w:val="001E7D6A"/>
    <w:rsid w:val="001F2E9C"/>
    <w:rsid w:val="001F3877"/>
    <w:rsid w:val="001F5CA8"/>
    <w:rsid w:val="001F5E20"/>
    <w:rsid w:val="001F6A17"/>
    <w:rsid w:val="001F766D"/>
    <w:rsid w:val="001F7BF7"/>
    <w:rsid w:val="00202437"/>
    <w:rsid w:val="002061A4"/>
    <w:rsid w:val="00207EBA"/>
    <w:rsid w:val="0021100A"/>
    <w:rsid w:val="0022029F"/>
    <w:rsid w:val="0022232B"/>
    <w:rsid w:val="0022256A"/>
    <w:rsid w:val="00222E29"/>
    <w:rsid w:val="00223731"/>
    <w:rsid w:val="00223ABA"/>
    <w:rsid w:val="00223D57"/>
    <w:rsid w:val="00223E9F"/>
    <w:rsid w:val="00224ADA"/>
    <w:rsid w:val="00225E0E"/>
    <w:rsid w:val="00227783"/>
    <w:rsid w:val="002305E0"/>
    <w:rsid w:val="002371F0"/>
    <w:rsid w:val="0024105A"/>
    <w:rsid w:val="00241B19"/>
    <w:rsid w:val="0024472F"/>
    <w:rsid w:val="00245207"/>
    <w:rsid w:val="00245E7E"/>
    <w:rsid w:val="002469E8"/>
    <w:rsid w:val="002508AE"/>
    <w:rsid w:val="00251973"/>
    <w:rsid w:val="0025226C"/>
    <w:rsid w:val="0025406D"/>
    <w:rsid w:val="00256A64"/>
    <w:rsid w:val="00256A72"/>
    <w:rsid w:val="00260FC8"/>
    <w:rsid w:val="0026201E"/>
    <w:rsid w:val="00263AD7"/>
    <w:rsid w:val="002654A9"/>
    <w:rsid w:val="0026633B"/>
    <w:rsid w:val="002672ED"/>
    <w:rsid w:val="002759BA"/>
    <w:rsid w:val="00276249"/>
    <w:rsid w:val="00277111"/>
    <w:rsid w:val="00280F3C"/>
    <w:rsid w:val="002811BF"/>
    <w:rsid w:val="00284182"/>
    <w:rsid w:val="00284BFD"/>
    <w:rsid w:val="002856EF"/>
    <w:rsid w:val="002856F3"/>
    <w:rsid w:val="002863FF"/>
    <w:rsid w:val="0028656A"/>
    <w:rsid w:val="002917B0"/>
    <w:rsid w:val="0029231B"/>
    <w:rsid w:val="002923F2"/>
    <w:rsid w:val="0029330E"/>
    <w:rsid w:val="002A1EAA"/>
    <w:rsid w:val="002A1F08"/>
    <w:rsid w:val="002A3A93"/>
    <w:rsid w:val="002A4238"/>
    <w:rsid w:val="002A5A91"/>
    <w:rsid w:val="002A6807"/>
    <w:rsid w:val="002B0168"/>
    <w:rsid w:val="002B1FD3"/>
    <w:rsid w:val="002B257E"/>
    <w:rsid w:val="002B45C1"/>
    <w:rsid w:val="002B4DF0"/>
    <w:rsid w:val="002B650E"/>
    <w:rsid w:val="002B7440"/>
    <w:rsid w:val="002C1396"/>
    <w:rsid w:val="002C39A0"/>
    <w:rsid w:val="002C4CE7"/>
    <w:rsid w:val="002C55DE"/>
    <w:rsid w:val="002C653D"/>
    <w:rsid w:val="002D080F"/>
    <w:rsid w:val="002D4535"/>
    <w:rsid w:val="002E0A16"/>
    <w:rsid w:val="002E2BEE"/>
    <w:rsid w:val="002E32FB"/>
    <w:rsid w:val="002E58FE"/>
    <w:rsid w:val="002E7D4C"/>
    <w:rsid w:val="002F0555"/>
    <w:rsid w:val="002F191A"/>
    <w:rsid w:val="002F47A3"/>
    <w:rsid w:val="002F58D5"/>
    <w:rsid w:val="002F6276"/>
    <w:rsid w:val="002F62D1"/>
    <w:rsid w:val="002F6742"/>
    <w:rsid w:val="002F79D1"/>
    <w:rsid w:val="00301DE1"/>
    <w:rsid w:val="00301EE0"/>
    <w:rsid w:val="003031EB"/>
    <w:rsid w:val="00303EA5"/>
    <w:rsid w:val="0030605A"/>
    <w:rsid w:val="003065D5"/>
    <w:rsid w:val="00311D2D"/>
    <w:rsid w:val="00312361"/>
    <w:rsid w:val="003131B4"/>
    <w:rsid w:val="003140AE"/>
    <w:rsid w:val="00314C30"/>
    <w:rsid w:val="00317896"/>
    <w:rsid w:val="0032043C"/>
    <w:rsid w:val="00324332"/>
    <w:rsid w:val="00324616"/>
    <w:rsid w:val="00325BCB"/>
    <w:rsid w:val="00325DF2"/>
    <w:rsid w:val="00327560"/>
    <w:rsid w:val="00327861"/>
    <w:rsid w:val="003301E5"/>
    <w:rsid w:val="00330D0F"/>
    <w:rsid w:val="003318F9"/>
    <w:rsid w:val="00331DBE"/>
    <w:rsid w:val="00334596"/>
    <w:rsid w:val="00335708"/>
    <w:rsid w:val="0033645A"/>
    <w:rsid w:val="003371E9"/>
    <w:rsid w:val="0033738F"/>
    <w:rsid w:val="003437E2"/>
    <w:rsid w:val="003438CF"/>
    <w:rsid w:val="00345C20"/>
    <w:rsid w:val="00350518"/>
    <w:rsid w:val="00353479"/>
    <w:rsid w:val="0035355E"/>
    <w:rsid w:val="003543E3"/>
    <w:rsid w:val="003547DD"/>
    <w:rsid w:val="00355F59"/>
    <w:rsid w:val="003576F9"/>
    <w:rsid w:val="00357A9E"/>
    <w:rsid w:val="00364E22"/>
    <w:rsid w:val="003656E7"/>
    <w:rsid w:val="00366442"/>
    <w:rsid w:val="00366BCE"/>
    <w:rsid w:val="003717F7"/>
    <w:rsid w:val="00372C64"/>
    <w:rsid w:val="00373AA6"/>
    <w:rsid w:val="003751C9"/>
    <w:rsid w:val="00375F81"/>
    <w:rsid w:val="00380CAF"/>
    <w:rsid w:val="003821E3"/>
    <w:rsid w:val="00384B41"/>
    <w:rsid w:val="00385EBC"/>
    <w:rsid w:val="0039070B"/>
    <w:rsid w:val="003909D3"/>
    <w:rsid w:val="003914EF"/>
    <w:rsid w:val="00394B60"/>
    <w:rsid w:val="00395684"/>
    <w:rsid w:val="00396443"/>
    <w:rsid w:val="00396D2B"/>
    <w:rsid w:val="00397594"/>
    <w:rsid w:val="003A1F6F"/>
    <w:rsid w:val="003A3BAB"/>
    <w:rsid w:val="003A43AD"/>
    <w:rsid w:val="003A5E85"/>
    <w:rsid w:val="003A6049"/>
    <w:rsid w:val="003B4C6B"/>
    <w:rsid w:val="003B4E3B"/>
    <w:rsid w:val="003B5CCD"/>
    <w:rsid w:val="003B74F1"/>
    <w:rsid w:val="003B78AC"/>
    <w:rsid w:val="003C1A8E"/>
    <w:rsid w:val="003C1BE9"/>
    <w:rsid w:val="003C268F"/>
    <w:rsid w:val="003C2745"/>
    <w:rsid w:val="003C30DA"/>
    <w:rsid w:val="003C4B22"/>
    <w:rsid w:val="003C5D08"/>
    <w:rsid w:val="003C6F5C"/>
    <w:rsid w:val="003D2469"/>
    <w:rsid w:val="003D2DC7"/>
    <w:rsid w:val="003D3AB1"/>
    <w:rsid w:val="003D42CC"/>
    <w:rsid w:val="003D4D38"/>
    <w:rsid w:val="003D766A"/>
    <w:rsid w:val="003E0A77"/>
    <w:rsid w:val="003E0BC8"/>
    <w:rsid w:val="003E1440"/>
    <w:rsid w:val="003E239B"/>
    <w:rsid w:val="003E64EA"/>
    <w:rsid w:val="003E77B0"/>
    <w:rsid w:val="003F0C6F"/>
    <w:rsid w:val="003F0DCE"/>
    <w:rsid w:val="003F1AA4"/>
    <w:rsid w:val="003F3371"/>
    <w:rsid w:val="003F4AFB"/>
    <w:rsid w:val="003F5969"/>
    <w:rsid w:val="003F667B"/>
    <w:rsid w:val="003F7E94"/>
    <w:rsid w:val="00406710"/>
    <w:rsid w:val="00406B11"/>
    <w:rsid w:val="00410E14"/>
    <w:rsid w:val="004121E8"/>
    <w:rsid w:val="0041222E"/>
    <w:rsid w:val="00416AA8"/>
    <w:rsid w:val="00416F35"/>
    <w:rsid w:val="00422CED"/>
    <w:rsid w:val="0042430D"/>
    <w:rsid w:val="00425C40"/>
    <w:rsid w:val="00425C71"/>
    <w:rsid w:val="00425F78"/>
    <w:rsid w:val="00430496"/>
    <w:rsid w:val="0043317B"/>
    <w:rsid w:val="00433C38"/>
    <w:rsid w:val="00435284"/>
    <w:rsid w:val="00435D38"/>
    <w:rsid w:val="00436076"/>
    <w:rsid w:val="00437F37"/>
    <w:rsid w:val="004401DE"/>
    <w:rsid w:val="0044087F"/>
    <w:rsid w:val="004429FC"/>
    <w:rsid w:val="00442CE8"/>
    <w:rsid w:val="0044343C"/>
    <w:rsid w:val="00443FE1"/>
    <w:rsid w:val="0044558F"/>
    <w:rsid w:val="00445B02"/>
    <w:rsid w:val="0045019E"/>
    <w:rsid w:val="00450266"/>
    <w:rsid w:val="00451676"/>
    <w:rsid w:val="00451B52"/>
    <w:rsid w:val="004542DC"/>
    <w:rsid w:val="00456A32"/>
    <w:rsid w:val="00457C6C"/>
    <w:rsid w:val="004618E4"/>
    <w:rsid w:val="004633EC"/>
    <w:rsid w:val="004650C6"/>
    <w:rsid w:val="0047009C"/>
    <w:rsid w:val="00472FC5"/>
    <w:rsid w:val="0047307F"/>
    <w:rsid w:val="0047427D"/>
    <w:rsid w:val="004764DF"/>
    <w:rsid w:val="00477951"/>
    <w:rsid w:val="00480704"/>
    <w:rsid w:val="00480A23"/>
    <w:rsid w:val="0048464C"/>
    <w:rsid w:val="00484884"/>
    <w:rsid w:val="004848BF"/>
    <w:rsid w:val="00490829"/>
    <w:rsid w:val="00490D6B"/>
    <w:rsid w:val="00491C4D"/>
    <w:rsid w:val="00491EEC"/>
    <w:rsid w:val="00492E02"/>
    <w:rsid w:val="00494F56"/>
    <w:rsid w:val="0049675A"/>
    <w:rsid w:val="00497E92"/>
    <w:rsid w:val="004A30A0"/>
    <w:rsid w:val="004A558E"/>
    <w:rsid w:val="004B3A16"/>
    <w:rsid w:val="004B43B0"/>
    <w:rsid w:val="004B4685"/>
    <w:rsid w:val="004B4965"/>
    <w:rsid w:val="004B4B40"/>
    <w:rsid w:val="004B569F"/>
    <w:rsid w:val="004B7430"/>
    <w:rsid w:val="004B75C7"/>
    <w:rsid w:val="004C0AA5"/>
    <w:rsid w:val="004C1203"/>
    <w:rsid w:val="004C138F"/>
    <w:rsid w:val="004C3FEF"/>
    <w:rsid w:val="004C5D92"/>
    <w:rsid w:val="004D0BC4"/>
    <w:rsid w:val="004D0D41"/>
    <w:rsid w:val="004D15B5"/>
    <w:rsid w:val="004D3AB1"/>
    <w:rsid w:val="004D3DED"/>
    <w:rsid w:val="004D406B"/>
    <w:rsid w:val="004D4082"/>
    <w:rsid w:val="004D4F25"/>
    <w:rsid w:val="004D5CE1"/>
    <w:rsid w:val="004D73C7"/>
    <w:rsid w:val="004E055C"/>
    <w:rsid w:val="004E1DB2"/>
    <w:rsid w:val="004E211D"/>
    <w:rsid w:val="004E4EB6"/>
    <w:rsid w:val="004E5495"/>
    <w:rsid w:val="004F170A"/>
    <w:rsid w:val="004F171C"/>
    <w:rsid w:val="004F25E1"/>
    <w:rsid w:val="0050147B"/>
    <w:rsid w:val="00501C3B"/>
    <w:rsid w:val="00501D50"/>
    <w:rsid w:val="00502638"/>
    <w:rsid w:val="00503193"/>
    <w:rsid w:val="005039C1"/>
    <w:rsid w:val="00510119"/>
    <w:rsid w:val="0051193B"/>
    <w:rsid w:val="00513940"/>
    <w:rsid w:val="005146E0"/>
    <w:rsid w:val="00514C05"/>
    <w:rsid w:val="00515874"/>
    <w:rsid w:val="005159AA"/>
    <w:rsid w:val="00516050"/>
    <w:rsid w:val="00516A94"/>
    <w:rsid w:val="00516C5F"/>
    <w:rsid w:val="00520ABD"/>
    <w:rsid w:val="00527161"/>
    <w:rsid w:val="00527DD4"/>
    <w:rsid w:val="0053050E"/>
    <w:rsid w:val="005334F7"/>
    <w:rsid w:val="00534BBF"/>
    <w:rsid w:val="00537CE4"/>
    <w:rsid w:val="00540903"/>
    <w:rsid w:val="0054123C"/>
    <w:rsid w:val="00541DDC"/>
    <w:rsid w:val="00543455"/>
    <w:rsid w:val="0054360C"/>
    <w:rsid w:val="0054698A"/>
    <w:rsid w:val="00561402"/>
    <w:rsid w:val="00561979"/>
    <w:rsid w:val="00561F8A"/>
    <w:rsid w:val="0056210E"/>
    <w:rsid w:val="0056432C"/>
    <w:rsid w:val="0056444F"/>
    <w:rsid w:val="00567577"/>
    <w:rsid w:val="00570080"/>
    <w:rsid w:val="00572163"/>
    <w:rsid w:val="00573603"/>
    <w:rsid w:val="00574FC8"/>
    <w:rsid w:val="00576053"/>
    <w:rsid w:val="0057669D"/>
    <w:rsid w:val="00580D12"/>
    <w:rsid w:val="0058118B"/>
    <w:rsid w:val="005818B9"/>
    <w:rsid w:val="00584D90"/>
    <w:rsid w:val="00585B4D"/>
    <w:rsid w:val="00586843"/>
    <w:rsid w:val="00586AD1"/>
    <w:rsid w:val="00586D1B"/>
    <w:rsid w:val="00592BF4"/>
    <w:rsid w:val="005950FC"/>
    <w:rsid w:val="00596057"/>
    <w:rsid w:val="00596DCE"/>
    <w:rsid w:val="005A0489"/>
    <w:rsid w:val="005A148D"/>
    <w:rsid w:val="005A2A72"/>
    <w:rsid w:val="005A2A74"/>
    <w:rsid w:val="005A2FAF"/>
    <w:rsid w:val="005A5739"/>
    <w:rsid w:val="005A5C7D"/>
    <w:rsid w:val="005A7604"/>
    <w:rsid w:val="005B092F"/>
    <w:rsid w:val="005B0C84"/>
    <w:rsid w:val="005B1100"/>
    <w:rsid w:val="005B479D"/>
    <w:rsid w:val="005B67BC"/>
    <w:rsid w:val="005B7410"/>
    <w:rsid w:val="005B787A"/>
    <w:rsid w:val="005B7CD5"/>
    <w:rsid w:val="005C23B3"/>
    <w:rsid w:val="005C26A3"/>
    <w:rsid w:val="005C321E"/>
    <w:rsid w:val="005C41AC"/>
    <w:rsid w:val="005C4A70"/>
    <w:rsid w:val="005C70A5"/>
    <w:rsid w:val="005C7232"/>
    <w:rsid w:val="005D005F"/>
    <w:rsid w:val="005D0DBA"/>
    <w:rsid w:val="005D229E"/>
    <w:rsid w:val="005D35D3"/>
    <w:rsid w:val="005D3743"/>
    <w:rsid w:val="005D7933"/>
    <w:rsid w:val="005E138E"/>
    <w:rsid w:val="005E208B"/>
    <w:rsid w:val="005E3D3F"/>
    <w:rsid w:val="005E54A6"/>
    <w:rsid w:val="005E58B7"/>
    <w:rsid w:val="005F1211"/>
    <w:rsid w:val="005F1788"/>
    <w:rsid w:val="005F32C7"/>
    <w:rsid w:val="005F3CD3"/>
    <w:rsid w:val="005F5D98"/>
    <w:rsid w:val="005F6C62"/>
    <w:rsid w:val="005F7C6D"/>
    <w:rsid w:val="006006D8"/>
    <w:rsid w:val="00600BC3"/>
    <w:rsid w:val="00602919"/>
    <w:rsid w:val="006045F0"/>
    <w:rsid w:val="00611D99"/>
    <w:rsid w:val="006135AB"/>
    <w:rsid w:val="00615DD0"/>
    <w:rsid w:val="00615E50"/>
    <w:rsid w:val="00621447"/>
    <w:rsid w:val="00621BC9"/>
    <w:rsid w:val="006244DF"/>
    <w:rsid w:val="006257E7"/>
    <w:rsid w:val="006258F4"/>
    <w:rsid w:val="00627C05"/>
    <w:rsid w:val="00627E77"/>
    <w:rsid w:val="0063259B"/>
    <w:rsid w:val="00632B3A"/>
    <w:rsid w:val="006365B5"/>
    <w:rsid w:val="00636F42"/>
    <w:rsid w:val="00637141"/>
    <w:rsid w:val="00637421"/>
    <w:rsid w:val="006419F9"/>
    <w:rsid w:val="0064252D"/>
    <w:rsid w:val="00643CD0"/>
    <w:rsid w:val="00647D38"/>
    <w:rsid w:val="00650CA4"/>
    <w:rsid w:val="00653513"/>
    <w:rsid w:val="0065374B"/>
    <w:rsid w:val="00657E70"/>
    <w:rsid w:val="00660451"/>
    <w:rsid w:val="00660648"/>
    <w:rsid w:val="00660FCD"/>
    <w:rsid w:val="00662D54"/>
    <w:rsid w:val="00662FC2"/>
    <w:rsid w:val="00663C45"/>
    <w:rsid w:val="00664661"/>
    <w:rsid w:val="00665FC2"/>
    <w:rsid w:val="00666197"/>
    <w:rsid w:val="0067033F"/>
    <w:rsid w:val="00670EF9"/>
    <w:rsid w:val="006712E8"/>
    <w:rsid w:val="00672E4A"/>
    <w:rsid w:val="0067699F"/>
    <w:rsid w:val="00677174"/>
    <w:rsid w:val="00680AA3"/>
    <w:rsid w:val="006819CA"/>
    <w:rsid w:val="0068249D"/>
    <w:rsid w:val="006832BA"/>
    <w:rsid w:val="006857D0"/>
    <w:rsid w:val="00686022"/>
    <w:rsid w:val="006869F7"/>
    <w:rsid w:val="0068732D"/>
    <w:rsid w:val="00690BE7"/>
    <w:rsid w:val="00690F2A"/>
    <w:rsid w:val="00692097"/>
    <w:rsid w:val="006928F2"/>
    <w:rsid w:val="006950D0"/>
    <w:rsid w:val="00695FF0"/>
    <w:rsid w:val="006968A1"/>
    <w:rsid w:val="00696CB7"/>
    <w:rsid w:val="006A0B3B"/>
    <w:rsid w:val="006A0C92"/>
    <w:rsid w:val="006A1D68"/>
    <w:rsid w:val="006A267F"/>
    <w:rsid w:val="006A2D7B"/>
    <w:rsid w:val="006A316F"/>
    <w:rsid w:val="006A3181"/>
    <w:rsid w:val="006A5F2F"/>
    <w:rsid w:val="006A6110"/>
    <w:rsid w:val="006B254C"/>
    <w:rsid w:val="006B4748"/>
    <w:rsid w:val="006B5293"/>
    <w:rsid w:val="006B564C"/>
    <w:rsid w:val="006B76FF"/>
    <w:rsid w:val="006B7B5A"/>
    <w:rsid w:val="006C2555"/>
    <w:rsid w:val="006C270D"/>
    <w:rsid w:val="006C34CE"/>
    <w:rsid w:val="006C3795"/>
    <w:rsid w:val="006C3A1B"/>
    <w:rsid w:val="006C4DAA"/>
    <w:rsid w:val="006C7112"/>
    <w:rsid w:val="006C7CB7"/>
    <w:rsid w:val="006C7EB0"/>
    <w:rsid w:val="006D0E37"/>
    <w:rsid w:val="006D2543"/>
    <w:rsid w:val="006D3037"/>
    <w:rsid w:val="006D354C"/>
    <w:rsid w:val="006D36D9"/>
    <w:rsid w:val="006D386F"/>
    <w:rsid w:val="006D3DBB"/>
    <w:rsid w:val="006D5A0C"/>
    <w:rsid w:val="006D62F9"/>
    <w:rsid w:val="006E0604"/>
    <w:rsid w:val="006E136E"/>
    <w:rsid w:val="006E4080"/>
    <w:rsid w:val="006E4947"/>
    <w:rsid w:val="006E5E6F"/>
    <w:rsid w:val="006F01E4"/>
    <w:rsid w:val="006F020F"/>
    <w:rsid w:val="006F3751"/>
    <w:rsid w:val="006F6892"/>
    <w:rsid w:val="006F7A10"/>
    <w:rsid w:val="006F7F06"/>
    <w:rsid w:val="00700953"/>
    <w:rsid w:val="00705889"/>
    <w:rsid w:val="007066AE"/>
    <w:rsid w:val="007067E7"/>
    <w:rsid w:val="00710864"/>
    <w:rsid w:val="00710FE4"/>
    <w:rsid w:val="007111BA"/>
    <w:rsid w:val="00711780"/>
    <w:rsid w:val="007124A4"/>
    <w:rsid w:val="00715948"/>
    <w:rsid w:val="007165AD"/>
    <w:rsid w:val="0071678A"/>
    <w:rsid w:val="0071711A"/>
    <w:rsid w:val="0071719E"/>
    <w:rsid w:val="00717E38"/>
    <w:rsid w:val="007200DE"/>
    <w:rsid w:val="00720713"/>
    <w:rsid w:val="00722358"/>
    <w:rsid w:val="00723B25"/>
    <w:rsid w:val="00725232"/>
    <w:rsid w:val="00725788"/>
    <w:rsid w:val="00731192"/>
    <w:rsid w:val="007320E9"/>
    <w:rsid w:val="007336E6"/>
    <w:rsid w:val="00733754"/>
    <w:rsid w:val="0073422F"/>
    <w:rsid w:val="00734F7B"/>
    <w:rsid w:val="007372ED"/>
    <w:rsid w:val="00741578"/>
    <w:rsid w:val="00741BFE"/>
    <w:rsid w:val="00741F58"/>
    <w:rsid w:val="007451C1"/>
    <w:rsid w:val="00745915"/>
    <w:rsid w:val="007469FD"/>
    <w:rsid w:val="00746B33"/>
    <w:rsid w:val="00750387"/>
    <w:rsid w:val="00751C7E"/>
    <w:rsid w:val="0075291D"/>
    <w:rsid w:val="00752F9C"/>
    <w:rsid w:val="00753B1F"/>
    <w:rsid w:val="0075659E"/>
    <w:rsid w:val="0075694A"/>
    <w:rsid w:val="00757946"/>
    <w:rsid w:val="0076065E"/>
    <w:rsid w:val="00760995"/>
    <w:rsid w:val="0076267B"/>
    <w:rsid w:val="007637E3"/>
    <w:rsid w:val="007655D6"/>
    <w:rsid w:val="00765D2A"/>
    <w:rsid w:val="00767E4B"/>
    <w:rsid w:val="0077026B"/>
    <w:rsid w:val="00771165"/>
    <w:rsid w:val="00771292"/>
    <w:rsid w:val="00771346"/>
    <w:rsid w:val="007716BC"/>
    <w:rsid w:val="00772273"/>
    <w:rsid w:val="00774848"/>
    <w:rsid w:val="007779E3"/>
    <w:rsid w:val="007816FB"/>
    <w:rsid w:val="00783681"/>
    <w:rsid w:val="00783849"/>
    <w:rsid w:val="00784334"/>
    <w:rsid w:val="00785FDB"/>
    <w:rsid w:val="0078715E"/>
    <w:rsid w:val="007874A2"/>
    <w:rsid w:val="00787650"/>
    <w:rsid w:val="00787807"/>
    <w:rsid w:val="00790F66"/>
    <w:rsid w:val="00791958"/>
    <w:rsid w:val="00792857"/>
    <w:rsid w:val="007948E9"/>
    <w:rsid w:val="00794CA0"/>
    <w:rsid w:val="00796648"/>
    <w:rsid w:val="007970F2"/>
    <w:rsid w:val="00797978"/>
    <w:rsid w:val="007A0771"/>
    <w:rsid w:val="007A2879"/>
    <w:rsid w:val="007A3760"/>
    <w:rsid w:val="007A3D7F"/>
    <w:rsid w:val="007A4666"/>
    <w:rsid w:val="007A518B"/>
    <w:rsid w:val="007A6BC2"/>
    <w:rsid w:val="007B1AFC"/>
    <w:rsid w:val="007B28B4"/>
    <w:rsid w:val="007B5EAF"/>
    <w:rsid w:val="007B64B7"/>
    <w:rsid w:val="007B6C3E"/>
    <w:rsid w:val="007B790C"/>
    <w:rsid w:val="007C04DB"/>
    <w:rsid w:val="007C32D5"/>
    <w:rsid w:val="007C36F5"/>
    <w:rsid w:val="007C542A"/>
    <w:rsid w:val="007C5FAE"/>
    <w:rsid w:val="007C687A"/>
    <w:rsid w:val="007C77DB"/>
    <w:rsid w:val="007D0703"/>
    <w:rsid w:val="007D1560"/>
    <w:rsid w:val="007D1A78"/>
    <w:rsid w:val="007D2908"/>
    <w:rsid w:val="007D2F3F"/>
    <w:rsid w:val="007D59B8"/>
    <w:rsid w:val="007D686C"/>
    <w:rsid w:val="007D73C6"/>
    <w:rsid w:val="007D7514"/>
    <w:rsid w:val="007D77A7"/>
    <w:rsid w:val="007D7A69"/>
    <w:rsid w:val="007E11DA"/>
    <w:rsid w:val="007E4858"/>
    <w:rsid w:val="007E5696"/>
    <w:rsid w:val="007F105F"/>
    <w:rsid w:val="007F1FF0"/>
    <w:rsid w:val="007F589B"/>
    <w:rsid w:val="007F7306"/>
    <w:rsid w:val="007F7632"/>
    <w:rsid w:val="007F776D"/>
    <w:rsid w:val="007F7C20"/>
    <w:rsid w:val="0080016F"/>
    <w:rsid w:val="008007EC"/>
    <w:rsid w:val="0080090A"/>
    <w:rsid w:val="00801282"/>
    <w:rsid w:val="008016E0"/>
    <w:rsid w:val="008020E8"/>
    <w:rsid w:val="0080266F"/>
    <w:rsid w:val="00802BA8"/>
    <w:rsid w:val="00802C23"/>
    <w:rsid w:val="00807FCF"/>
    <w:rsid w:val="0081284B"/>
    <w:rsid w:val="00817621"/>
    <w:rsid w:val="00817ACD"/>
    <w:rsid w:val="0082154B"/>
    <w:rsid w:val="0082185F"/>
    <w:rsid w:val="00821C77"/>
    <w:rsid w:val="00826B8E"/>
    <w:rsid w:val="00827981"/>
    <w:rsid w:val="008306AC"/>
    <w:rsid w:val="008309A2"/>
    <w:rsid w:val="00830CD2"/>
    <w:rsid w:val="00830DDC"/>
    <w:rsid w:val="0083256C"/>
    <w:rsid w:val="0083281C"/>
    <w:rsid w:val="008342BF"/>
    <w:rsid w:val="00836F62"/>
    <w:rsid w:val="008418F1"/>
    <w:rsid w:val="0084358B"/>
    <w:rsid w:val="00846F63"/>
    <w:rsid w:val="00853EA9"/>
    <w:rsid w:val="0085585D"/>
    <w:rsid w:val="00856E55"/>
    <w:rsid w:val="00857118"/>
    <w:rsid w:val="00857FAE"/>
    <w:rsid w:val="008632FD"/>
    <w:rsid w:val="008646A4"/>
    <w:rsid w:val="0086502A"/>
    <w:rsid w:val="008666EF"/>
    <w:rsid w:val="00872C46"/>
    <w:rsid w:val="008731E3"/>
    <w:rsid w:val="008744D9"/>
    <w:rsid w:val="00876285"/>
    <w:rsid w:val="00876C66"/>
    <w:rsid w:val="00876F34"/>
    <w:rsid w:val="008800A5"/>
    <w:rsid w:val="00883FF7"/>
    <w:rsid w:val="008859FC"/>
    <w:rsid w:val="00885A95"/>
    <w:rsid w:val="0088757E"/>
    <w:rsid w:val="00887ED0"/>
    <w:rsid w:val="008905C6"/>
    <w:rsid w:val="00890B4B"/>
    <w:rsid w:val="00891A70"/>
    <w:rsid w:val="00892B2E"/>
    <w:rsid w:val="008934AF"/>
    <w:rsid w:val="00893E9D"/>
    <w:rsid w:val="00894450"/>
    <w:rsid w:val="00894F08"/>
    <w:rsid w:val="00895B13"/>
    <w:rsid w:val="008978E5"/>
    <w:rsid w:val="008A1442"/>
    <w:rsid w:val="008A19A3"/>
    <w:rsid w:val="008A398C"/>
    <w:rsid w:val="008A4892"/>
    <w:rsid w:val="008B0405"/>
    <w:rsid w:val="008B0881"/>
    <w:rsid w:val="008B0CC4"/>
    <w:rsid w:val="008B1435"/>
    <w:rsid w:val="008B232E"/>
    <w:rsid w:val="008B26F3"/>
    <w:rsid w:val="008B34CA"/>
    <w:rsid w:val="008B49B2"/>
    <w:rsid w:val="008B6440"/>
    <w:rsid w:val="008C0338"/>
    <w:rsid w:val="008C0833"/>
    <w:rsid w:val="008C18DF"/>
    <w:rsid w:val="008C1D11"/>
    <w:rsid w:val="008C28A2"/>
    <w:rsid w:val="008C3283"/>
    <w:rsid w:val="008C389A"/>
    <w:rsid w:val="008C498F"/>
    <w:rsid w:val="008C6913"/>
    <w:rsid w:val="008C7FC0"/>
    <w:rsid w:val="008D351D"/>
    <w:rsid w:val="008D3EED"/>
    <w:rsid w:val="008D48A4"/>
    <w:rsid w:val="008D48FE"/>
    <w:rsid w:val="008D4918"/>
    <w:rsid w:val="008D54A6"/>
    <w:rsid w:val="008D54B4"/>
    <w:rsid w:val="008D6204"/>
    <w:rsid w:val="008D6A7A"/>
    <w:rsid w:val="008D7229"/>
    <w:rsid w:val="008E1BD8"/>
    <w:rsid w:val="008E3212"/>
    <w:rsid w:val="008E46BF"/>
    <w:rsid w:val="008E4EE0"/>
    <w:rsid w:val="008E4FCF"/>
    <w:rsid w:val="008E69B3"/>
    <w:rsid w:val="008E6E4C"/>
    <w:rsid w:val="008E7527"/>
    <w:rsid w:val="008E7FDC"/>
    <w:rsid w:val="008F1671"/>
    <w:rsid w:val="008F2DD0"/>
    <w:rsid w:val="008F623F"/>
    <w:rsid w:val="008F6FE3"/>
    <w:rsid w:val="008F7D08"/>
    <w:rsid w:val="009057D0"/>
    <w:rsid w:val="00906B18"/>
    <w:rsid w:val="00906C45"/>
    <w:rsid w:val="009105A9"/>
    <w:rsid w:val="00910D88"/>
    <w:rsid w:val="00920EB4"/>
    <w:rsid w:val="00921457"/>
    <w:rsid w:val="009214BE"/>
    <w:rsid w:val="00924B28"/>
    <w:rsid w:val="00926866"/>
    <w:rsid w:val="009272A9"/>
    <w:rsid w:val="009320F6"/>
    <w:rsid w:val="00932250"/>
    <w:rsid w:val="009328EF"/>
    <w:rsid w:val="009368B0"/>
    <w:rsid w:val="00936F35"/>
    <w:rsid w:val="009378C8"/>
    <w:rsid w:val="009405EF"/>
    <w:rsid w:val="00942398"/>
    <w:rsid w:val="009447C7"/>
    <w:rsid w:val="00945B94"/>
    <w:rsid w:val="00947D8E"/>
    <w:rsid w:val="009524AB"/>
    <w:rsid w:val="00953AEA"/>
    <w:rsid w:val="00953FC6"/>
    <w:rsid w:val="00956748"/>
    <w:rsid w:val="009574DF"/>
    <w:rsid w:val="00960155"/>
    <w:rsid w:val="00960C49"/>
    <w:rsid w:val="009629AC"/>
    <w:rsid w:val="00962CD2"/>
    <w:rsid w:val="00962F2A"/>
    <w:rsid w:val="0096384A"/>
    <w:rsid w:val="0096577D"/>
    <w:rsid w:val="00966171"/>
    <w:rsid w:val="009678F9"/>
    <w:rsid w:val="00970B08"/>
    <w:rsid w:val="00972445"/>
    <w:rsid w:val="00973561"/>
    <w:rsid w:val="00974234"/>
    <w:rsid w:val="00974B2D"/>
    <w:rsid w:val="00976543"/>
    <w:rsid w:val="00977169"/>
    <w:rsid w:val="00977577"/>
    <w:rsid w:val="009801C6"/>
    <w:rsid w:val="00983AF7"/>
    <w:rsid w:val="009844CA"/>
    <w:rsid w:val="00985855"/>
    <w:rsid w:val="0098644F"/>
    <w:rsid w:val="009902A7"/>
    <w:rsid w:val="009907FE"/>
    <w:rsid w:val="00990FB5"/>
    <w:rsid w:val="00992A86"/>
    <w:rsid w:val="0099415F"/>
    <w:rsid w:val="00994AC8"/>
    <w:rsid w:val="00994D9A"/>
    <w:rsid w:val="00995D43"/>
    <w:rsid w:val="00996486"/>
    <w:rsid w:val="009972C0"/>
    <w:rsid w:val="009A093F"/>
    <w:rsid w:val="009A6587"/>
    <w:rsid w:val="009A68C8"/>
    <w:rsid w:val="009A6F10"/>
    <w:rsid w:val="009B1B6A"/>
    <w:rsid w:val="009B3868"/>
    <w:rsid w:val="009B3D1A"/>
    <w:rsid w:val="009B71AF"/>
    <w:rsid w:val="009C3ED8"/>
    <w:rsid w:val="009C5079"/>
    <w:rsid w:val="009C553F"/>
    <w:rsid w:val="009C6642"/>
    <w:rsid w:val="009C68C2"/>
    <w:rsid w:val="009C6E72"/>
    <w:rsid w:val="009C7E86"/>
    <w:rsid w:val="009D1B63"/>
    <w:rsid w:val="009D248C"/>
    <w:rsid w:val="009D2F53"/>
    <w:rsid w:val="009E0CBC"/>
    <w:rsid w:val="009E15A2"/>
    <w:rsid w:val="009E2782"/>
    <w:rsid w:val="009E5C8B"/>
    <w:rsid w:val="009E7757"/>
    <w:rsid w:val="009F0E7F"/>
    <w:rsid w:val="009F13E3"/>
    <w:rsid w:val="009F1A39"/>
    <w:rsid w:val="009F33C2"/>
    <w:rsid w:val="009F6277"/>
    <w:rsid w:val="00A101D6"/>
    <w:rsid w:val="00A122A5"/>
    <w:rsid w:val="00A1249F"/>
    <w:rsid w:val="00A130DF"/>
    <w:rsid w:val="00A13233"/>
    <w:rsid w:val="00A13B29"/>
    <w:rsid w:val="00A1636C"/>
    <w:rsid w:val="00A16640"/>
    <w:rsid w:val="00A20251"/>
    <w:rsid w:val="00A230E9"/>
    <w:rsid w:val="00A23C3F"/>
    <w:rsid w:val="00A24646"/>
    <w:rsid w:val="00A25C88"/>
    <w:rsid w:val="00A26AA2"/>
    <w:rsid w:val="00A318CF"/>
    <w:rsid w:val="00A3196C"/>
    <w:rsid w:val="00A31E51"/>
    <w:rsid w:val="00A321EA"/>
    <w:rsid w:val="00A32E7F"/>
    <w:rsid w:val="00A3345A"/>
    <w:rsid w:val="00A36172"/>
    <w:rsid w:val="00A37569"/>
    <w:rsid w:val="00A40861"/>
    <w:rsid w:val="00A40C39"/>
    <w:rsid w:val="00A41FDD"/>
    <w:rsid w:val="00A43D0C"/>
    <w:rsid w:val="00A475C6"/>
    <w:rsid w:val="00A54D66"/>
    <w:rsid w:val="00A565B2"/>
    <w:rsid w:val="00A6221C"/>
    <w:rsid w:val="00A63D75"/>
    <w:rsid w:val="00A768E7"/>
    <w:rsid w:val="00A776B9"/>
    <w:rsid w:val="00A80C5B"/>
    <w:rsid w:val="00A820E5"/>
    <w:rsid w:val="00A84A8D"/>
    <w:rsid w:val="00A84E67"/>
    <w:rsid w:val="00A858CA"/>
    <w:rsid w:val="00A91FC2"/>
    <w:rsid w:val="00A94DC9"/>
    <w:rsid w:val="00A9535F"/>
    <w:rsid w:val="00AA1168"/>
    <w:rsid w:val="00AA326B"/>
    <w:rsid w:val="00AA63D3"/>
    <w:rsid w:val="00AA75CF"/>
    <w:rsid w:val="00AA7B9B"/>
    <w:rsid w:val="00AA7EE3"/>
    <w:rsid w:val="00AB2206"/>
    <w:rsid w:val="00AB3FC8"/>
    <w:rsid w:val="00AB42AA"/>
    <w:rsid w:val="00AB4DDC"/>
    <w:rsid w:val="00AB573F"/>
    <w:rsid w:val="00AB5EDA"/>
    <w:rsid w:val="00AB6CD9"/>
    <w:rsid w:val="00AC2038"/>
    <w:rsid w:val="00AC4326"/>
    <w:rsid w:val="00AC4764"/>
    <w:rsid w:val="00AC692F"/>
    <w:rsid w:val="00AC6B8D"/>
    <w:rsid w:val="00AC7294"/>
    <w:rsid w:val="00AC7532"/>
    <w:rsid w:val="00AC77E8"/>
    <w:rsid w:val="00AD0D5D"/>
    <w:rsid w:val="00AD129F"/>
    <w:rsid w:val="00AD3C26"/>
    <w:rsid w:val="00AD45E2"/>
    <w:rsid w:val="00AD4803"/>
    <w:rsid w:val="00AE170D"/>
    <w:rsid w:val="00AE56D0"/>
    <w:rsid w:val="00AE70FC"/>
    <w:rsid w:val="00AE74C4"/>
    <w:rsid w:val="00AF474D"/>
    <w:rsid w:val="00AF7464"/>
    <w:rsid w:val="00AF7E30"/>
    <w:rsid w:val="00B002B2"/>
    <w:rsid w:val="00B05C1B"/>
    <w:rsid w:val="00B06F88"/>
    <w:rsid w:val="00B0785B"/>
    <w:rsid w:val="00B07D7E"/>
    <w:rsid w:val="00B11856"/>
    <w:rsid w:val="00B13771"/>
    <w:rsid w:val="00B148A6"/>
    <w:rsid w:val="00B14B80"/>
    <w:rsid w:val="00B1617E"/>
    <w:rsid w:val="00B16AD2"/>
    <w:rsid w:val="00B16F68"/>
    <w:rsid w:val="00B25328"/>
    <w:rsid w:val="00B30D07"/>
    <w:rsid w:val="00B30FE6"/>
    <w:rsid w:val="00B313B5"/>
    <w:rsid w:val="00B328E1"/>
    <w:rsid w:val="00B33547"/>
    <w:rsid w:val="00B339E7"/>
    <w:rsid w:val="00B34198"/>
    <w:rsid w:val="00B4095F"/>
    <w:rsid w:val="00B43329"/>
    <w:rsid w:val="00B435A1"/>
    <w:rsid w:val="00B436F7"/>
    <w:rsid w:val="00B43BAA"/>
    <w:rsid w:val="00B44100"/>
    <w:rsid w:val="00B4462C"/>
    <w:rsid w:val="00B447EB"/>
    <w:rsid w:val="00B44F83"/>
    <w:rsid w:val="00B4623A"/>
    <w:rsid w:val="00B51019"/>
    <w:rsid w:val="00B53BC3"/>
    <w:rsid w:val="00B54ED5"/>
    <w:rsid w:val="00B5722D"/>
    <w:rsid w:val="00B57C9E"/>
    <w:rsid w:val="00B60666"/>
    <w:rsid w:val="00B629EE"/>
    <w:rsid w:val="00B62E32"/>
    <w:rsid w:val="00B672D5"/>
    <w:rsid w:val="00B67663"/>
    <w:rsid w:val="00B7059F"/>
    <w:rsid w:val="00B72075"/>
    <w:rsid w:val="00B756F9"/>
    <w:rsid w:val="00B76F4C"/>
    <w:rsid w:val="00B8069A"/>
    <w:rsid w:val="00B81095"/>
    <w:rsid w:val="00B81270"/>
    <w:rsid w:val="00B83FE4"/>
    <w:rsid w:val="00B86FE4"/>
    <w:rsid w:val="00B87D65"/>
    <w:rsid w:val="00B87FA5"/>
    <w:rsid w:val="00B90457"/>
    <w:rsid w:val="00B91ECB"/>
    <w:rsid w:val="00B933DF"/>
    <w:rsid w:val="00B95A3D"/>
    <w:rsid w:val="00BA0692"/>
    <w:rsid w:val="00BA08DE"/>
    <w:rsid w:val="00BA1004"/>
    <w:rsid w:val="00BA4308"/>
    <w:rsid w:val="00BA6149"/>
    <w:rsid w:val="00BA6B18"/>
    <w:rsid w:val="00BA6EC4"/>
    <w:rsid w:val="00BB036A"/>
    <w:rsid w:val="00BB4525"/>
    <w:rsid w:val="00BB4605"/>
    <w:rsid w:val="00BB7A45"/>
    <w:rsid w:val="00BC03AA"/>
    <w:rsid w:val="00BC092C"/>
    <w:rsid w:val="00BC2922"/>
    <w:rsid w:val="00BC32AE"/>
    <w:rsid w:val="00BC40D7"/>
    <w:rsid w:val="00BC6607"/>
    <w:rsid w:val="00BC7E35"/>
    <w:rsid w:val="00BD024B"/>
    <w:rsid w:val="00BD304C"/>
    <w:rsid w:val="00BD30BC"/>
    <w:rsid w:val="00BD3E2A"/>
    <w:rsid w:val="00BD40BB"/>
    <w:rsid w:val="00BD44F0"/>
    <w:rsid w:val="00BD4D81"/>
    <w:rsid w:val="00BD55CF"/>
    <w:rsid w:val="00BD68B1"/>
    <w:rsid w:val="00BD759F"/>
    <w:rsid w:val="00BE11FC"/>
    <w:rsid w:val="00BE14F1"/>
    <w:rsid w:val="00BE42E5"/>
    <w:rsid w:val="00BE56C8"/>
    <w:rsid w:val="00BF192B"/>
    <w:rsid w:val="00BF2D15"/>
    <w:rsid w:val="00BF7E18"/>
    <w:rsid w:val="00C001C1"/>
    <w:rsid w:val="00C0094F"/>
    <w:rsid w:val="00C02241"/>
    <w:rsid w:val="00C034B8"/>
    <w:rsid w:val="00C04E50"/>
    <w:rsid w:val="00C056DE"/>
    <w:rsid w:val="00C0611B"/>
    <w:rsid w:val="00C06F08"/>
    <w:rsid w:val="00C077D0"/>
    <w:rsid w:val="00C07A3E"/>
    <w:rsid w:val="00C10B3B"/>
    <w:rsid w:val="00C12D78"/>
    <w:rsid w:val="00C13B18"/>
    <w:rsid w:val="00C1543E"/>
    <w:rsid w:val="00C17485"/>
    <w:rsid w:val="00C22633"/>
    <w:rsid w:val="00C22A90"/>
    <w:rsid w:val="00C22DA6"/>
    <w:rsid w:val="00C231BC"/>
    <w:rsid w:val="00C232CF"/>
    <w:rsid w:val="00C25739"/>
    <w:rsid w:val="00C262E1"/>
    <w:rsid w:val="00C275C2"/>
    <w:rsid w:val="00C27691"/>
    <w:rsid w:val="00C27BC5"/>
    <w:rsid w:val="00C32A45"/>
    <w:rsid w:val="00C371F7"/>
    <w:rsid w:val="00C40251"/>
    <w:rsid w:val="00C405A0"/>
    <w:rsid w:val="00C40814"/>
    <w:rsid w:val="00C40827"/>
    <w:rsid w:val="00C41540"/>
    <w:rsid w:val="00C447B4"/>
    <w:rsid w:val="00C45D95"/>
    <w:rsid w:val="00C47A1D"/>
    <w:rsid w:val="00C50B05"/>
    <w:rsid w:val="00C51783"/>
    <w:rsid w:val="00C51C70"/>
    <w:rsid w:val="00C51DF6"/>
    <w:rsid w:val="00C52CC1"/>
    <w:rsid w:val="00C532A7"/>
    <w:rsid w:val="00C53562"/>
    <w:rsid w:val="00C5735B"/>
    <w:rsid w:val="00C57D38"/>
    <w:rsid w:val="00C60848"/>
    <w:rsid w:val="00C61A2B"/>
    <w:rsid w:val="00C61BAE"/>
    <w:rsid w:val="00C625BD"/>
    <w:rsid w:val="00C6487A"/>
    <w:rsid w:val="00C65F29"/>
    <w:rsid w:val="00C6622D"/>
    <w:rsid w:val="00C668F1"/>
    <w:rsid w:val="00C67E51"/>
    <w:rsid w:val="00C70B20"/>
    <w:rsid w:val="00C71E65"/>
    <w:rsid w:val="00C71F20"/>
    <w:rsid w:val="00C7240E"/>
    <w:rsid w:val="00C72878"/>
    <w:rsid w:val="00C72D77"/>
    <w:rsid w:val="00C736D8"/>
    <w:rsid w:val="00C73816"/>
    <w:rsid w:val="00C74026"/>
    <w:rsid w:val="00C750A3"/>
    <w:rsid w:val="00C77B4E"/>
    <w:rsid w:val="00C77C3B"/>
    <w:rsid w:val="00C82D72"/>
    <w:rsid w:val="00C82FAB"/>
    <w:rsid w:val="00C83534"/>
    <w:rsid w:val="00C85F83"/>
    <w:rsid w:val="00C86526"/>
    <w:rsid w:val="00C86AC7"/>
    <w:rsid w:val="00C86BF9"/>
    <w:rsid w:val="00C915B1"/>
    <w:rsid w:val="00C93482"/>
    <w:rsid w:val="00C934B2"/>
    <w:rsid w:val="00C938E7"/>
    <w:rsid w:val="00C93C06"/>
    <w:rsid w:val="00C941FC"/>
    <w:rsid w:val="00C955AC"/>
    <w:rsid w:val="00C957E0"/>
    <w:rsid w:val="00C9593E"/>
    <w:rsid w:val="00C95F5E"/>
    <w:rsid w:val="00C95F65"/>
    <w:rsid w:val="00CA0F90"/>
    <w:rsid w:val="00CA3AEA"/>
    <w:rsid w:val="00CA58DF"/>
    <w:rsid w:val="00CA6578"/>
    <w:rsid w:val="00CA7160"/>
    <w:rsid w:val="00CA73DF"/>
    <w:rsid w:val="00CA7505"/>
    <w:rsid w:val="00CA7DC7"/>
    <w:rsid w:val="00CB1288"/>
    <w:rsid w:val="00CB193D"/>
    <w:rsid w:val="00CB3072"/>
    <w:rsid w:val="00CB3E08"/>
    <w:rsid w:val="00CB4BC2"/>
    <w:rsid w:val="00CC1504"/>
    <w:rsid w:val="00CC1F5D"/>
    <w:rsid w:val="00CC334E"/>
    <w:rsid w:val="00CC6A01"/>
    <w:rsid w:val="00CC748E"/>
    <w:rsid w:val="00CD0DF3"/>
    <w:rsid w:val="00CD1155"/>
    <w:rsid w:val="00CD160C"/>
    <w:rsid w:val="00CD1C31"/>
    <w:rsid w:val="00CD2C58"/>
    <w:rsid w:val="00CD3F36"/>
    <w:rsid w:val="00CD5158"/>
    <w:rsid w:val="00CD58AD"/>
    <w:rsid w:val="00CD7C2C"/>
    <w:rsid w:val="00CE27F9"/>
    <w:rsid w:val="00CE3AB9"/>
    <w:rsid w:val="00CF1F0E"/>
    <w:rsid w:val="00CF2348"/>
    <w:rsid w:val="00CF7CCF"/>
    <w:rsid w:val="00D00D16"/>
    <w:rsid w:val="00D012E9"/>
    <w:rsid w:val="00D0156A"/>
    <w:rsid w:val="00D07F42"/>
    <w:rsid w:val="00D10528"/>
    <w:rsid w:val="00D11530"/>
    <w:rsid w:val="00D12A5A"/>
    <w:rsid w:val="00D14443"/>
    <w:rsid w:val="00D14688"/>
    <w:rsid w:val="00D14A17"/>
    <w:rsid w:val="00D15306"/>
    <w:rsid w:val="00D17A4B"/>
    <w:rsid w:val="00D17F50"/>
    <w:rsid w:val="00D20D3F"/>
    <w:rsid w:val="00D21081"/>
    <w:rsid w:val="00D21222"/>
    <w:rsid w:val="00D21254"/>
    <w:rsid w:val="00D232E8"/>
    <w:rsid w:val="00D25510"/>
    <w:rsid w:val="00D26183"/>
    <w:rsid w:val="00D26E2B"/>
    <w:rsid w:val="00D27345"/>
    <w:rsid w:val="00D278BD"/>
    <w:rsid w:val="00D3057E"/>
    <w:rsid w:val="00D31D22"/>
    <w:rsid w:val="00D340D0"/>
    <w:rsid w:val="00D367BC"/>
    <w:rsid w:val="00D37704"/>
    <w:rsid w:val="00D424D4"/>
    <w:rsid w:val="00D426EA"/>
    <w:rsid w:val="00D42AD3"/>
    <w:rsid w:val="00D45028"/>
    <w:rsid w:val="00D45906"/>
    <w:rsid w:val="00D46585"/>
    <w:rsid w:val="00D4744F"/>
    <w:rsid w:val="00D47BEF"/>
    <w:rsid w:val="00D50D3F"/>
    <w:rsid w:val="00D52CAE"/>
    <w:rsid w:val="00D53DF9"/>
    <w:rsid w:val="00D5604C"/>
    <w:rsid w:val="00D57530"/>
    <w:rsid w:val="00D5769E"/>
    <w:rsid w:val="00D57AE5"/>
    <w:rsid w:val="00D57CF1"/>
    <w:rsid w:val="00D629F9"/>
    <w:rsid w:val="00D66D12"/>
    <w:rsid w:val="00D70EEE"/>
    <w:rsid w:val="00D71DBF"/>
    <w:rsid w:val="00D72F15"/>
    <w:rsid w:val="00D738BE"/>
    <w:rsid w:val="00D73CEA"/>
    <w:rsid w:val="00D73F37"/>
    <w:rsid w:val="00D74ED3"/>
    <w:rsid w:val="00D75D12"/>
    <w:rsid w:val="00D8144D"/>
    <w:rsid w:val="00D81487"/>
    <w:rsid w:val="00D826BB"/>
    <w:rsid w:val="00D83102"/>
    <w:rsid w:val="00D83432"/>
    <w:rsid w:val="00D849BF"/>
    <w:rsid w:val="00D85989"/>
    <w:rsid w:val="00D864C8"/>
    <w:rsid w:val="00D872A0"/>
    <w:rsid w:val="00D91330"/>
    <w:rsid w:val="00D93267"/>
    <w:rsid w:val="00D93B51"/>
    <w:rsid w:val="00D94D2E"/>
    <w:rsid w:val="00D95D72"/>
    <w:rsid w:val="00D96A2E"/>
    <w:rsid w:val="00D97E69"/>
    <w:rsid w:val="00DA2019"/>
    <w:rsid w:val="00DA316F"/>
    <w:rsid w:val="00DA78BA"/>
    <w:rsid w:val="00DB09C9"/>
    <w:rsid w:val="00DB53A2"/>
    <w:rsid w:val="00DB672C"/>
    <w:rsid w:val="00DC17B3"/>
    <w:rsid w:val="00DC3749"/>
    <w:rsid w:val="00DC4710"/>
    <w:rsid w:val="00DC52F4"/>
    <w:rsid w:val="00DD0C0B"/>
    <w:rsid w:val="00DD1268"/>
    <w:rsid w:val="00DD3603"/>
    <w:rsid w:val="00DD481D"/>
    <w:rsid w:val="00DD6777"/>
    <w:rsid w:val="00DD69C2"/>
    <w:rsid w:val="00DD71CB"/>
    <w:rsid w:val="00DE0ABE"/>
    <w:rsid w:val="00DE29B6"/>
    <w:rsid w:val="00DE381E"/>
    <w:rsid w:val="00DE48A0"/>
    <w:rsid w:val="00DE644E"/>
    <w:rsid w:val="00DF0537"/>
    <w:rsid w:val="00DF103E"/>
    <w:rsid w:val="00DF3449"/>
    <w:rsid w:val="00DF3C6D"/>
    <w:rsid w:val="00DF558D"/>
    <w:rsid w:val="00E032D0"/>
    <w:rsid w:val="00E0387F"/>
    <w:rsid w:val="00E03D5D"/>
    <w:rsid w:val="00E03DD0"/>
    <w:rsid w:val="00E053A5"/>
    <w:rsid w:val="00E05EEC"/>
    <w:rsid w:val="00E112B8"/>
    <w:rsid w:val="00E12B03"/>
    <w:rsid w:val="00E138A0"/>
    <w:rsid w:val="00E14BB4"/>
    <w:rsid w:val="00E14DE7"/>
    <w:rsid w:val="00E158B5"/>
    <w:rsid w:val="00E17DC6"/>
    <w:rsid w:val="00E221BD"/>
    <w:rsid w:val="00E22614"/>
    <w:rsid w:val="00E22810"/>
    <w:rsid w:val="00E2442E"/>
    <w:rsid w:val="00E255D1"/>
    <w:rsid w:val="00E2689E"/>
    <w:rsid w:val="00E30A55"/>
    <w:rsid w:val="00E32322"/>
    <w:rsid w:val="00E33531"/>
    <w:rsid w:val="00E34FF3"/>
    <w:rsid w:val="00E3516A"/>
    <w:rsid w:val="00E3542D"/>
    <w:rsid w:val="00E37652"/>
    <w:rsid w:val="00E414CE"/>
    <w:rsid w:val="00E422A6"/>
    <w:rsid w:val="00E42572"/>
    <w:rsid w:val="00E4287B"/>
    <w:rsid w:val="00E4432E"/>
    <w:rsid w:val="00E445E3"/>
    <w:rsid w:val="00E5172F"/>
    <w:rsid w:val="00E51C76"/>
    <w:rsid w:val="00E535F4"/>
    <w:rsid w:val="00E54F31"/>
    <w:rsid w:val="00E56817"/>
    <w:rsid w:val="00E62C39"/>
    <w:rsid w:val="00E62F14"/>
    <w:rsid w:val="00E63AE5"/>
    <w:rsid w:val="00E64A52"/>
    <w:rsid w:val="00E65001"/>
    <w:rsid w:val="00E659D2"/>
    <w:rsid w:val="00E65E03"/>
    <w:rsid w:val="00E674B7"/>
    <w:rsid w:val="00E718C5"/>
    <w:rsid w:val="00E73F02"/>
    <w:rsid w:val="00E74B31"/>
    <w:rsid w:val="00E74B6C"/>
    <w:rsid w:val="00E74BE9"/>
    <w:rsid w:val="00E752FF"/>
    <w:rsid w:val="00E7673E"/>
    <w:rsid w:val="00E80694"/>
    <w:rsid w:val="00E80DC1"/>
    <w:rsid w:val="00E81274"/>
    <w:rsid w:val="00E838DB"/>
    <w:rsid w:val="00E843EE"/>
    <w:rsid w:val="00E8799B"/>
    <w:rsid w:val="00E87D50"/>
    <w:rsid w:val="00E908EB"/>
    <w:rsid w:val="00E919A4"/>
    <w:rsid w:val="00E91F79"/>
    <w:rsid w:val="00E921B2"/>
    <w:rsid w:val="00E9432B"/>
    <w:rsid w:val="00E95E34"/>
    <w:rsid w:val="00E9752E"/>
    <w:rsid w:val="00E97B68"/>
    <w:rsid w:val="00EA406E"/>
    <w:rsid w:val="00EA4952"/>
    <w:rsid w:val="00EA55F0"/>
    <w:rsid w:val="00EB0663"/>
    <w:rsid w:val="00EB0930"/>
    <w:rsid w:val="00EB1FAF"/>
    <w:rsid w:val="00EB20D1"/>
    <w:rsid w:val="00EB2F6D"/>
    <w:rsid w:val="00EB4331"/>
    <w:rsid w:val="00EB7766"/>
    <w:rsid w:val="00EB778B"/>
    <w:rsid w:val="00EB77BD"/>
    <w:rsid w:val="00EB78BB"/>
    <w:rsid w:val="00EC1B42"/>
    <w:rsid w:val="00EC1FB8"/>
    <w:rsid w:val="00EC2495"/>
    <w:rsid w:val="00EC427B"/>
    <w:rsid w:val="00EC4657"/>
    <w:rsid w:val="00EC4D83"/>
    <w:rsid w:val="00EC681A"/>
    <w:rsid w:val="00ED0C6F"/>
    <w:rsid w:val="00ED3F16"/>
    <w:rsid w:val="00ED534C"/>
    <w:rsid w:val="00ED7E98"/>
    <w:rsid w:val="00EE0689"/>
    <w:rsid w:val="00EE1AD5"/>
    <w:rsid w:val="00EE4022"/>
    <w:rsid w:val="00EE6FB6"/>
    <w:rsid w:val="00EE75C7"/>
    <w:rsid w:val="00EF1D69"/>
    <w:rsid w:val="00EF373B"/>
    <w:rsid w:val="00EF56FD"/>
    <w:rsid w:val="00EF594D"/>
    <w:rsid w:val="00F01D14"/>
    <w:rsid w:val="00F02122"/>
    <w:rsid w:val="00F039A3"/>
    <w:rsid w:val="00F03F50"/>
    <w:rsid w:val="00F10B4D"/>
    <w:rsid w:val="00F10E91"/>
    <w:rsid w:val="00F11CCF"/>
    <w:rsid w:val="00F129F0"/>
    <w:rsid w:val="00F136D5"/>
    <w:rsid w:val="00F15BB7"/>
    <w:rsid w:val="00F20569"/>
    <w:rsid w:val="00F22B07"/>
    <w:rsid w:val="00F24805"/>
    <w:rsid w:val="00F2522F"/>
    <w:rsid w:val="00F26579"/>
    <w:rsid w:val="00F27908"/>
    <w:rsid w:val="00F27A58"/>
    <w:rsid w:val="00F304E4"/>
    <w:rsid w:val="00F31B96"/>
    <w:rsid w:val="00F344BE"/>
    <w:rsid w:val="00F36DC6"/>
    <w:rsid w:val="00F37988"/>
    <w:rsid w:val="00F4041F"/>
    <w:rsid w:val="00F42661"/>
    <w:rsid w:val="00F42BD7"/>
    <w:rsid w:val="00F4487C"/>
    <w:rsid w:val="00F46FBA"/>
    <w:rsid w:val="00F47D0A"/>
    <w:rsid w:val="00F52035"/>
    <w:rsid w:val="00F53BFD"/>
    <w:rsid w:val="00F57051"/>
    <w:rsid w:val="00F575F7"/>
    <w:rsid w:val="00F616EA"/>
    <w:rsid w:val="00F62FB9"/>
    <w:rsid w:val="00F6404B"/>
    <w:rsid w:val="00F66153"/>
    <w:rsid w:val="00F67437"/>
    <w:rsid w:val="00F67D44"/>
    <w:rsid w:val="00F70CC2"/>
    <w:rsid w:val="00F7144F"/>
    <w:rsid w:val="00F72F01"/>
    <w:rsid w:val="00F760CF"/>
    <w:rsid w:val="00F80400"/>
    <w:rsid w:val="00F831D5"/>
    <w:rsid w:val="00F83397"/>
    <w:rsid w:val="00F834D0"/>
    <w:rsid w:val="00F8497D"/>
    <w:rsid w:val="00F851E7"/>
    <w:rsid w:val="00F85294"/>
    <w:rsid w:val="00F878C4"/>
    <w:rsid w:val="00F94060"/>
    <w:rsid w:val="00F9410A"/>
    <w:rsid w:val="00F948E1"/>
    <w:rsid w:val="00F94C7E"/>
    <w:rsid w:val="00F961EB"/>
    <w:rsid w:val="00FA16BE"/>
    <w:rsid w:val="00FA200A"/>
    <w:rsid w:val="00FA2624"/>
    <w:rsid w:val="00FA2B7A"/>
    <w:rsid w:val="00FA40D2"/>
    <w:rsid w:val="00FA594D"/>
    <w:rsid w:val="00FB019F"/>
    <w:rsid w:val="00FB0435"/>
    <w:rsid w:val="00FB1DB6"/>
    <w:rsid w:val="00FB446C"/>
    <w:rsid w:val="00FC0A08"/>
    <w:rsid w:val="00FC4035"/>
    <w:rsid w:val="00FC4179"/>
    <w:rsid w:val="00FC53E6"/>
    <w:rsid w:val="00FC54DD"/>
    <w:rsid w:val="00FC579E"/>
    <w:rsid w:val="00FC5AAA"/>
    <w:rsid w:val="00FC7BB2"/>
    <w:rsid w:val="00FC7C20"/>
    <w:rsid w:val="00FD1074"/>
    <w:rsid w:val="00FD265E"/>
    <w:rsid w:val="00FD2676"/>
    <w:rsid w:val="00FD4023"/>
    <w:rsid w:val="00FD426A"/>
    <w:rsid w:val="00FD5CE8"/>
    <w:rsid w:val="00FD629E"/>
    <w:rsid w:val="00FD6801"/>
    <w:rsid w:val="00FD74F5"/>
    <w:rsid w:val="00FE0AB3"/>
    <w:rsid w:val="00FE1CE4"/>
    <w:rsid w:val="00FE21BA"/>
    <w:rsid w:val="00FE4436"/>
    <w:rsid w:val="00FF4232"/>
    <w:rsid w:val="00FF42BE"/>
    <w:rsid w:val="00FF4B76"/>
    <w:rsid w:val="00FF528D"/>
    <w:rsid w:val="00FF68DD"/>
    <w:rsid w:val="00FF74E0"/>
    <w:rsid w:val="294D4694"/>
    <w:rsid w:val="3CCE9467"/>
    <w:rsid w:val="3FB9B656"/>
    <w:rsid w:val="458909C8"/>
    <w:rsid w:val="472BCA95"/>
    <w:rsid w:val="56262618"/>
    <w:rsid w:val="7449A108"/>
    <w:rsid w:val="75EC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6765139-4344-4100-9231-82FCCA16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E4B"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paragraph" w:styleId="ac">
    <w:name w:val="List Paragraph"/>
    <w:basedOn w:val="a"/>
    <w:uiPriority w:val="34"/>
    <w:qFormat/>
    <w:rsid w:val="00C27BC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xu45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SelectedStyle="\APA.XSL" StyleName="APA"/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1359</TotalTime>
  <Pages>7</Pages>
  <Words>847</Words>
  <Characters>4830</Characters>
  <Application>Microsoft Office Word</Application>
  <DocSecurity>0</DocSecurity>
  <Lines>40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JPark</dc:creator>
  <cp:keywords/>
  <cp:lastModifiedBy>sungkyu sin</cp:lastModifiedBy>
  <cp:revision>725</cp:revision>
  <dcterms:created xsi:type="dcterms:W3CDTF">2023-12-12T12:34:00Z</dcterms:created>
  <dcterms:modified xsi:type="dcterms:W3CDTF">2025-01-06T10:34:00Z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